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014F654C" w14:textId="77777777" w:rsidTr="00A43A5B">
        <w:trPr>
          <w:cantSplit/>
          <w:trHeight w:val="4488"/>
        </w:trPr>
        <w:tc>
          <w:tcPr>
            <w:tcW w:w="6285" w:type="dxa"/>
          </w:tcPr>
          <w:p w14:paraId="179C9B74" w14:textId="1C1D172A" w:rsidR="00F448BC" w:rsidRDefault="00B12402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0E5D68" wp14:editId="7F752E00">
                  <wp:extent cx="3853815" cy="2149475"/>
                  <wp:effectExtent l="0" t="0" r="0" b="3175"/>
                  <wp:docPr id="3" name="Рисунок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14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aa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RPr="00B12402" w14:paraId="059DF686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6E04630A" w14:textId="34FEBF75" w:rsidR="00B77317" w:rsidRPr="00B12402" w:rsidRDefault="00B12402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  <w:lang w:val="ru-RU"/>
                    </w:rPr>
                  </w:pPr>
                  <w:r w:rsidRPr="00B12402">
                    <w:rPr>
                      <w:b/>
                      <w:color w:val="365F91" w:themeColor="accent1" w:themeShade="BF"/>
                      <w:sz w:val="40"/>
                      <w:szCs w:val="40"/>
                      <w:lang w:val="ru-RU"/>
                    </w:rPr>
                    <w:t xml:space="preserve">Симуляция </w:t>
                  </w:r>
                  <w:r w:rsidR="004A0724" w:rsidRPr="00B12402">
                    <w:rPr>
                      <w:b/>
                      <w:color w:val="365F91" w:themeColor="accent1" w:themeShade="BF"/>
                      <w:sz w:val="40"/>
                      <w:szCs w:val="40"/>
                      <w:lang w:val="ru-RU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val</w:t>
                  </w:r>
                  <w:proofErr w:type="spellEnd"/>
                  <w:r w:rsidRPr="00B12402">
                    <w:rPr>
                      <w:b/>
                      <w:color w:val="365F91" w:themeColor="accent1" w:themeShade="BF"/>
                      <w:sz w:val="40"/>
                      <w:szCs w:val="40"/>
                      <w:lang w:val="ru-RU"/>
                    </w:rPr>
                    <w:t>_2</w:t>
                  </w:r>
                </w:p>
                <w:p w14:paraId="395875C9" w14:textId="77777777" w:rsidR="00B77317" w:rsidRPr="00B12402" w:rsidRDefault="00B77317" w:rsidP="00E217C8">
                  <w:pPr>
                    <w:rPr>
                      <w:rStyle w:val="a3"/>
                      <w:sz w:val="20"/>
                      <w:szCs w:val="20"/>
                      <w:lang w:val="ru-RU"/>
                    </w:rPr>
                  </w:pPr>
                </w:p>
                <w:p w14:paraId="11AB834D" w14:textId="2F4CA4E1" w:rsidR="00B77317" w:rsidRPr="00B12402" w:rsidRDefault="00B12402" w:rsidP="009C008A">
                  <w:pPr>
                    <w:rPr>
                      <w:rStyle w:val="a3"/>
                      <w:sz w:val="20"/>
                      <w:szCs w:val="20"/>
                      <w:lang w:val="ru-RU"/>
                    </w:rPr>
                  </w:pPr>
                  <w:r>
                    <w:rPr>
                      <w:rStyle w:val="a3"/>
                      <w:sz w:val="20"/>
                      <w:szCs w:val="20"/>
                    </w:rPr>
                    <w:t>Date</w:t>
                  </w:r>
                  <w:r w:rsidR="00B77317" w:rsidRPr="00B12402">
                    <w:rPr>
                      <w:rStyle w:val="a3"/>
                      <w:sz w:val="20"/>
                      <w:szCs w:val="20"/>
                      <w:lang w:val="ru-RU"/>
                    </w:rPr>
                    <w:t xml:space="preserve">: </w:t>
                  </w:r>
                  <w:r w:rsidRPr="00B12402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21 мая 2020 г.</w:t>
                  </w:r>
                  <w:r w:rsidR="00B77317" w:rsidRPr="00B12402">
                    <w:rPr>
                      <w:rStyle w:val="a3"/>
                      <w:sz w:val="20"/>
                      <w:szCs w:val="20"/>
                      <w:lang w:val="ru-RU"/>
                    </w:rPr>
                    <w:br/>
                  </w:r>
                  <w:r w:rsidRPr="00B12402">
                    <w:rPr>
                      <w:rStyle w:val="a3"/>
                      <w:sz w:val="20"/>
                      <w:szCs w:val="20"/>
                      <w:lang w:val="ru-RU"/>
                    </w:rPr>
                    <w:t>Создатель:</w:t>
                  </w:r>
                  <w:r w:rsidR="00B77317" w:rsidRPr="00B12402">
                    <w:rPr>
                      <w:rStyle w:val="a3"/>
                      <w:sz w:val="20"/>
                      <w:szCs w:val="20"/>
                      <w:lang w:val="ru-RU"/>
                    </w:rPr>
                    <w:t xml:space="preserve">: </w:t>
                  </w:r>
                  <w:r w:rsidRPr="00B12402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 xml:space="preserve">Шестаков А. А, </w:t>
                  </w:r>
                </w:p>
                <w:p w14:paraId="7BD8EE4C" w14:textId="0F943FF9" w:rsidR="00B77317" w:rsidRPr="00B12402" w:rsidRDefault="00B12402" w:rsidP="009C008A">
                  <w:pPr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</w:pPr>
                  <w:r w:rsidRPr="00B12402">
                    <w:rPr>
                      <w:rStyle w:val="a3"/>
                      <w:sz w:val="20"/>
                      <w:szCs w:val="20"/>
                      <w:lang w:val="ru-RU"/>
                    </w:rPr>
                    <w:t>Имя исследования</w:t>
                  </w:r>
                  <w:r w:rsidR="00B77317" w:rsidRPr="00B12402">
                    <w:rPr>
                      <w:rStyle w:val="a3"/>
                      <w:sz w:val="20"/>
                      <w:szCs w:val="20"/>
                      <w:lang w:val="ru-RU"/>
                    </w:rPr>
                    <w:t>:</w:t>
                  </w:r>
                  <w:r w:rsidR="00B77317" w:rsidRPr="00B12402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 xml:space="preserve"> </w:t>
                  </w:r>
                  <w:r w:rsidRPr="00B12402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Статический анализ 2</w:t>
                  </w:r>
                </w:p>
                <w:p w14:paraId="4C3AC4D5" w14:textId="3EBB4757" w:rsidR="00B77317" w:rsidRPr="00B12402" w:rsidRDefault="00B12402" w:rsidP="00B77317">
                  <w:pPr>
                    <w:rPr>
                      <w:bCs/>
                      <w:sz w:val="20"/>
                      <w:szCs w:val="20"/>
                      <w:lang w:val="ru-RU"/>
                    </w:rPr>
                  </w:pPr>
                  <w:r w:rsidRPr="00B12402">
                    <w:rPr>
                      <w:rStyle w:val="a3"/>
                      <w:sz w:val="20"/>
                      <w:szCs w:val="20"/>
                      <w:lang w:val="ru-RU"/>
                    </w:rPr>
                    <w:t>Тип анализа</w:t>
                  </w:r>
                  <w:r w:rsidR="00B77317" w:rsidRPr="00B12402">
                    <w:rPr>
                      <w:rStyle w:val="a3"/>
                      <w:sz w:val="20"/>
                      <w:szCs w:val="20"/>
                      <w:lang w:val="ru-RU"/>
                    </w:rPr>
                    <w:t>:</w:t>
                  </w:r>
                  <w:r w:rsidR="00B77317" w:rsidRPr="00B12402">
                    <w:rPr>
                      <w:rStyle w:val="a3"/>
                      <w:b w:val="0"/>
                      <w:lang w:val="ru-RU"/>
                    </w:rPr>
                    <w:t xml:space="preserve"> </w:t>
                  </w:r>
                  <w:r w:rsidRPr="00B12402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Статический анализ</w:t>
                  </w:r>
                </w:p>
              </w:tc>
            </w:tr>
            <w:tr w:rsidR="00B77317" w14:paraId="6F639264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18072FAD" w14:textId="45549AA1" w:rsidR="00B77317" w:rsidRDefault="00B12402" w:rsidP="00E3408D">
                      <w:pPr>
                        <w:pStyle w:val="a5"/>
                      </w:pPr>
                      <w:proofErr w:type="spellStart"/>
                      <w:r>
                        <w:t>Содержание</w:t>
                      </w:r>
                      <w:proofErr w:type="spellEnd"/>
                    </w:p>
                    <w:p w14:paraId="2AE833D3" w14:textId="51A6E0B6" w:rsidR="00B12402" w:rsidRDefault="001041F1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40984353" w:history="1">
                        <w:r w:rsidR="00B12402" w:rsidRPr="00950537">
                          <w:rPr>
                            <w:rStyle w:val="ad"/>
                            <w:noProof/>
                          </w:rPr>
                          <w:t>Описание</w:t>
                        </w:r>
                        <w:r w:rsidR="00B12402">
                          <w:rPr>
                            <w:noProof/>
                            <w:webHidden/>
                          </w:rPr>
                          <w:tab/>
                        </w:r>
                        <w:r w:rsidR="00B12402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B12402">
                          <w:rPr>
                            <w:noProof/>
                            <w:webHidden/>
                          </w:rPr>
                          <w:instrText xml:space="preserve"> PAGEREF _Toc40984353 \h </w:instrText>
                        </w:r>
                        <w:r w:rsidR="00B12402">
                          <w:rPr>
                            <w:noProof/>
                            <w:webHidden/>
                          </w:rPr>
                        </w:r>
                        <w:r w:rsidR="00B12402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B12402">
                          <w:rPr>
                            <w:noProof/>
                            <w:webHidden/>
                          </w:rPr>
                          <w:t>1</w:t>
                        </w:r>
                        <w:r w:rsidR="00B12402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918F29B" w14:textId="301CCE9F" w:rsidR="00B12402" w:rsidRDefault="00B12402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40984354" w:history="1">
                        <w:r w:rsidRPr="00950537">
                          <w:rPr>
                            <w:rStyle w:val="ad"/>
                            <w:noProof/>
                          </w:rPr>
                          <w:t>Допущения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_Toc40984354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D1FECB1" w14:textId="49C50EE9" w:rsidR="00B12402" w:rsidRDefault="00B12402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40984355" w:history="1">
                        <w:r w:rsidRPr="00950537">
                          <w:rPr>
                            <w:rStyle w:val="ad"/>
                            <w:noProof/>
                          </w:rPr>
                          <w:t>Информация о модели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_Toc40984355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CC8079D" w14:textId="455545AD" w:rsidR="00B12402" w:rsidRDefault="00B12402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40984356" w:history="1">
                        <w:r w:rsidRPr="00950537">
                          <w:rPr>
                            <w:rStyle w:val="ad"/>
                            <w:noProof/>
                          </w:rPr>
                          <w:t>Свойства исследования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_Toc40984356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0D8C62F" w14:textId="47FB00C9" w:rsidR="00B12402" w:rsidRDefault="00B12402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40984357" w:history="1">
                        <w:r w:rsidRPr="00950537">
                          <w:rPr>
                            <w:rStyle w:val="ad"/>
                            <w:noProof/>
                          </w:rPr>
                          <w:t>Единицы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_Toc40984357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737E319" w14:textId="327B508F" w:rsidR="00B12402" w:rsidRDefault="00B12402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40984358" w:history="1">
                        <w:r w:rsidRPr="00950537">
                          <w:rPr>
                            <w:rStyle w:val="ad"/>
                            <w:noProof/>
                          </w:rPr>
                          <w:t>Свойства материала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_Toc40984358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61010D2" w14:textId="13E926F4" w:rsidR="00B12402" w:rsidRDefault="00B12402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40984359" w:history="1">
                        <w:r w:rsidRPr="00950537">
                          <w:rPr>
                            <w:rStyle w:val="ad"/>
                            <w:noProof/>
                          </w:rPr>
                          <w:t>Нагрузки и крепления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_Toc40984359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16220DA" w14:textId="7FF7C6A1" w:rsidR="00B12402" w:rsidRDefault="00B12402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40984360" w:history="1">
                        <w:r w:rsidRPr="00950537">
                          <w:rPr>
                            <w:rStyle w:val="ad"/>
                            <w:noProof/>
                          </w:rPr>
                          <w:t>Определения соединителей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_Toc40984360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C933FDB" w14:textId="236E29BB" w:rsidR="00B12402" w:rsidRDefault="00B12402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40984361" w:history="1">
                        <w:r w:rsidRPr="00950537">
                          <w:rPr>
                            <w:rStyle w:val="ad"/>
                            <w:noProof/>
                          </w:rPr>
                          <w:t>Данные контакта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_Toc40984361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805ADB8" w14:textId="0878F25E" w:rsidR="00B12402" w:rsidRDefault="00B12402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40984362" w:history="1">
                        <w:r w:rsidRPr="00950537">
                          <w:rPr>
                            <w:rStyle w:val="ad"/>
                            <w:noProof/>
                          </w:rPr>
                          <w:t>Информация о сетке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_Toc40984362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CE63AAB" w14:textId="1E90999F" w:rsidR="00B12402" w:rsidRDefault="00B12402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40984363" w:history="1">
                        <w:r w:rsidRPr="00950537">
                          <w:rPr>
                            <w:rStyle w:val="ad"/>
                            <w:noProof/>
                          </w:rPr>
                          <w:t>Данные датчиков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_Toc40984363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7658F42" w14:textId="7F53F7F2" w:rsidR="00B12402" w:rsidRDefault="00B12402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40984364" w:history="1">
                        <w:r w:rsidRPr="00950537">
                          <w:rPr>
                            <w:rStyle w:val="ad"/>
                            <w:noProof/>
                          </w:rPr>
                          <w:t>Результирующие силы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_Toc40984364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E35A85A" w14:textId="1517463C" w:rsidR="00B12402" w:rsidRDefault="00B12402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40984365" w:history="1">
                        <w:r w:rsidRPr="00950537">
                          <w:rPr>
                            <w:rStyle w:val="ad"/>
                            <w:noProof/>
                          </w:rPr>
                          <w:t>Балки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_Toc40984365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B884236" w14:textId="70000D8D" w:rsidR="00B12402" w:rsidRDefault="00B12402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40984366" w:history="1">
                        <w:r w:rsidRPr="00950537">
                          <w:rPr>
                            <w:rStyle w:val="ad"/>
                            <w:noProof/>
                          </w:rPr>
                          <w:t>Результаты исследования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_Toc40984366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560F054" w14:textId="43653904" w:rsidR="00B12402" w:rsidRDefault="00B12402">
                      <w:pPr>
                        <w:pStyle w:val="11"/>
                        <w:rPr>
                          <w:noProof/>
                          <w:sz w:val="22"/>
                          <w:lang w:val="ru-RU" w:eastAsia="ru-RU"/>
                        </w:rPr>
                      </w:pPr>
                      <w:hyperlink w:anchor="_Toc40984367" w:history="1">
                        <w:r w:rsidRPr="00950537">
                          <w:rPr>
                            <w:rStyle w:val="ad"/>
                            <w:noProof/>
                          </w:rPr>
                          <w:t>Вывод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_Toc40984367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6BCADC7" w14:textId="42F090C5" w:rsidR="00B77317" w:rsidRPr="00EF5B54" w:rsidRDefault="001041F1" w:rsidP="00E3408D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59F40422" w14:textId="77777777" w:rsidR="00F448BC" w:rsidRDefault="00F448BC" w:rsidP="00A5373F"/>
        </w:tc>
      </w:tr>
      <w:tr w:rsidR="00F448BC" w14:paraId="4D12277D" w14:textId="77777777" w:rsidTr="00BE081A">
        <w:trPr>
          <w:cantSplit/>
          <w:trHeight w:val="3924"/>
        </w:trPr>
        <w:tc>
          <w:tcPr>
            <w:tcW w:w="6285" w:type="dxa"/>
          </w:tcPr>
          <w:p w14:paraId="5DEDB906" w14:textId="3E6753D6" w:rsidR="00C27B5D" w:rsidRDefault="00B12402" w:rsidP="00C27B5D">
            <w:pPr>
              <w:pStyle w:val="1"/>
              <w:outlineLvl w:val="0"/>
            </w:pPr>
            <w:bookmarkStart w:id="0" w:name="_Toc40984353"/>
            <w:proofErr w:type="spellStart"/>
            <w:r>
              <w:t>Описание</w:t>
            </w:r>
            <w:bookmarkEnd w:id="0"/>
            <w:proofErr w:type="spellEnd"/>
          </w:p>
          <w:p w14:paraId="03DFFFAA" w14:textId="59A990B4" w:rsidR="00F448BC" w:rsidRPr="00E65D6E" w:rsidRDefault="00B12402" w:rsidP="00FF408C">
            <w:proofErr w:type="spellStart"/>
            <w:r>
              <w:t>Данные</w:t>
            </w:r>
            <w:proofErr w:type="spellEnd"/>
            <w:r>
              <w:t xml:space="preserve"> </w:t>
            </w:r>
            <w:proofErr w:type="spellStart"/>
            <w:r>
              <w:t>отсутствуют</w:t>
            </w:r>
            <w:proofErr w:type="spellEnd"/>
          </w:p>
        </w:tc>
        <w:tc>
          <w:tcPr>
            <w:tcW w:w="4713" w:type="dxa"/>
            <w:vMerge/>
          </w:tcPr>
          <w:p w14:paraId="435FCB97" w14:textId="77777777" w:rsidR="00F448BC" w:rsidRPr="00A33AA4" w:rsidRDefault="00F448BC" w:rsidP="00840CC7">
            <w:pPr>
              <w:pStyle w:val="3"/>
            </w:pPr>
          </w:p>
        </w:tc>
      </w:tr>
    </w:tbl>
    <w:p w14:paraId="4C81B2C3" w14:textId="77777777" w:rsidR="00F25CD7" w:rsidRDefault="00F25CD7">
      <w:r>
        <w:br w:type="page"/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7173A600" w14:textId="77777777" w:rsidTr="00DD03CF">
        <w:tc>
          <w:tcPr>
            <w:tcW w:w="11016" w:type="dxa"/>
          </w:tcPr>
          <w:p w14:paraId="26B3C034" w14:textId="6B92CF17" w:rsidR="00343025" w:rsidRDefault="00B12402" w:rsidP="00343025">
            <w:pPr>
              <w:pStyle w:val="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40984354"/>
            <w:proofErr w:type="spellStart"/>
            <w:r>
              <w:lastRenderedPageBreak/>
              <w:t>Допущения</w:t>
            </w:r>
            <w:bookmarkEnd w:id="4"/>
            <w:proofErr w:type="spellEnd"/>
          </w:p>
          <w:p w14:paraId="7B045D13" w14:textId="168DA7CB" w:rsidR="00A96F2C" w:rsidRDefault="00A96F2C" w:rsidP="00A96F2C"/>
        </w:tc>
      </w:tr>
    </w:tbl>
    <w:p w14:paraId="7CB430D4" w14:textId="77777777" w:rsidR="00343025" w:rsidRDefault="00343025" w:rsidP="00B77317">
      <w:pPr>
        <w:pStyle w:val="1"/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66538328" w14:textId="77777777" w:rsidTr="00ED5A01">
        <w:tc>
          <w:tcPr>
            <w:tcW w:w="11016" w:type="dxa"/>
          </w:tcPr>
          <w:p w14:paraId="27C22556" w14:textId="44554D70" w:rsidR="00FF408C" w:rsidRDefault="00B12402" w:rsidP="00FF408C">
            <w:pPr>
              <w:pStyle w:val="1"/>
              <w:outlineLvl w:val="0"/>
            </w:pPr>
            <w:bookmarkStart w:id="5" w:name="_Toc40984355"/>
            <w:proofErr w:type="spellStart"/>
            <w:r>
              <w:t>Информация</w:t>
            </w:r>
            <w:proofErr w:type="spellEnd"/>
            <w:r>
              <w:t xml:space="preserve"> о </w:t>
            </w:r>
            <w:proofErr w:type="spellStart"/>
            <w:r>
              <w:t>модели</w:t>
            </w:r>
            <w:bookmarkEnd w:id="5"/>
            <w:proofErr w:type="spellEnd"/>
          </w:p>
          <w:p w14:paraId="5E1F1282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RPr="00B12402" w14:paraId="7A56DCDF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aa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06C8049A" w14:textId="77777777" w:rsidTr="00077EA0">
                    <w:tc>
                      <w:tcPr>
                        <w:tcW w:w="8640" w:type="dxa"/>
                      </w:tcPr>
                      <w:p w14:paraId="6915DCE4" w14:textId="19C0269B" w:rsidR="00077EA0" w:rsidRDefault="00B12402" w:rsidP="00077EA0">
                        <w:pPr>
                          <w:jc w:val="center"/>
                          <w:rPr>
                            <w:rStyle w:val="a3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7B95C61F" wp14:editId="0C7495B8">
                              <wp:extent cx="5349240" cy="2983865"/>
                              <wp:effectExtent l="0" t="0" r="3810" b="6985"/>
                              <wp:docPr id="4" name="Рисунок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98386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42653F64" w14:textId="3F9F35E1" w:rsidR="00C16188" w:rsidRPr="00B12402" w:rsidRDefault="00B12402" w:rsidP="00C16188">
                  <w:pPr>
                    <w:jc w:val="center"/>
                    <w:rPr>
                      <w:rStyle w:val="a3"/>
                      <w:noProof/>
                      <w:sz w:val="20"/>
                      <w:szCs w:val="20"/>
                      <w:lang w:val="ru-RU"/>
                    </w:rPr>
                  </w:pPr>
                  <w:r w:rsidRPr="00B12402">
                    <w:rPr>
                      <w:rStyle w:val="a3"/>
                      <w:b/>
                      <w:noProof/>
                      <w:sz w:val="20"/>
                      <w:szCs w:val="20"/>
                      <w:lang w:val="ru-RU"/>
                    </w:rPr>
                    <w:t>Имя модели</w:t>
                  </w:r>
                  <w:r w:rsidR="00C16188" w:rsidRPr="00B12402">
                    <w:rPr>
                      <w:rStyle w:val="a3"/>
                      <w:b/>
                      <w:noProof/>
                      <w:sz w:val="20"/>
                      <w:szCs w:val="20"/>
                      <w:lang w:val="ru-RU"/>
                    </w:rPr>
                    <w:t xml:space="preserve">: </w:t>
                  </w:r>
                  <w:r>
                    <w:rPr>
                      <w:rStyle w:val="a3"/>
                      <w:noProof/>
                      <w:sz w:val="20"/>
                      <w:szCs w:val="20"/>
                    </w:rPr>
                    <w:t>val</w:t>
                  </w:r>
                  <w:r w:rsidRPr="00B12402">
                    <w:rPr>
                      <w:rStyle w:val="a3"/>
                      <w:noProof/>
                      <w:sz w:val="20"/>
                      <w:szCs w:val="20"/>
                      <w:lang w:val="ru-RU"/>
                    </w:rPr>
                    <w:t>_2</w:t>
                  </w:r>
                </w:p>
                <w:p w14:paraId="413DC90D" w14:textId="4F3C1008" w:rsidR="00C16188" w:rsidRPr="00B12402" w:rsidRDefault="00B12402" w:rsidP="00C16188">
                  <w:pPr>
                    <w:jc w:val="center"/>
                    <w:rPr>
                      <w:lang w:val="ru-RU"/>
                    </w:rPr>
                  </w:pPr>
                  <w:r w:rsidRPr="00B12402">
                    <w:rPr>
                      <w:rStyle w:val="a3"/>
                      <w:b/>
                      <w:noProof/>
                      <w:sz w:val="20"/>
                      <w:szCs w:val="20"/>
                      <w:lang w:val="ru-RU"/>
                    </w:rPr>
                    <w:t>Активная конфигурация</w:t>
                  </w:r>
                  <w:r w:rsidR="00C16188" w:rsidRPr="00B12402">
                    <w:rPr>
                      <w:rStyle w:val="a3"/>
                      <w:b/>
                      <w:noProof/>
                      <w:sz w:val="20"/>
                      <w:szCs w:val="20"/>
                      <w:lang w:val="ru-RU"/>
                    </w:rPr>
                    <w:t xml:space="preserve">: </w:t>
                  </w:r>
                  <w:r w:rsidRPr="00B12402">
                    <w:rPr>
                      <w:rStyle w:val="a3"/>
                      <w:noProof/>
                      <w:sz w:val="20"/>
                      <w:szCs w:val="20"/>
                      <w:lang w:val="ru-RU"/>
                    </w:rPr>
                    <w:t>По умолчанию</w:t>
                  </w:r>
                </w:p>
              </w:tc>
            </w:tr>
            <w:tr w:rsidR="00C16188" w14:paraId="32AEDC81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1645F74" w14:textId="017A8EC8" w:rsidR="00C16188" w:rsidRPr="0044448A" w:rsidRDefault="00B12402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a3"/>
                      <w:b/>
                      <w:noProof/>
                      <w:sz w:val="24"/>
                      <w:szCs w:val="24"/>
                    </w:rPr>
                    <w:t>Твердые тела</w:t>
                  </w:r>
                </w:p>
              </w:tc>
            </w:tr>
            <w:tr w:rsidR="00C16188" w14:paraId="1B00E7E3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94E01F9" w14:textId="6377D78D" w:rsidR="00C16188" w:rsidRDefault="00B12402" w:rsidP="0044448A">
                  <w:pPr>
                    <w:jc w:val="center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Имя и ссылки документа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0AEA7BE" w14:textId="006793DD" w:rsidR="00C16188" w:rsidRDefault="00B1240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Рассматривается как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765E849" w14:textId="3E049EA2" w:rsidR="00C16188" w:rsidRDefault="00B1240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Объемные свойства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B8CFE33" w14:textId="7778FCA8" w:rsidR="00C16188" w:rsidRDefault="00B1240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Путь документа/Дата изменения</w:t>
                  </w:r>
                </w:p>
              </w:tc>
            </w:tr>
            <w:tr w:rsidR="00C16188" w14:paraId="081AA18C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CC9E99" w14:textId="660FCF7F" w:rsidR="00C16188" w:rsidRDefault="00B12402" w:rsidP="0044448A">
                  <w:pPr>
                    <w:jc w:val="center"/>
                    <w:rPr>
                      <w:rStyle w:val="a3"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Разделяющая линия5</w:t>
                  </w:r>
                </w:p>
                <w:p w14:paraId="20ED10BA" w14:textId="4FF8EEB7" w:rsidR="004B3022" w:rsidRPr="0044448A" w:rsidRDefault="00B12402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BEABDE5" wp14:editId="4B2EB664">
                        <wp:extent cx="1562735" cy="871855"/>
                        <wp:effectExtent l="0" t="0" r="0" b="4445"/>
                        <wp:docPr id="5" name="Рисунок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71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A76B70" w14:textId="71B13DBF" w:rsidR="00C16188" w:rsidRPr="0044448A" w:rsidRDefault="00B1240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Твердое тело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D0CCBD" w14:textId="77777777" w:rsidR="00B12402" w:rsidRPr="00B12402" w:rsidRDefault="00B1240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 w:rsidRPr="00B12402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Масса:0.119673 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kg</w:t>
                  </w:r>
                </w:p>
                <w:p w14:paraId="6B241678" w14:textId="77777777" w:rsidR="00B12402" w:rsidRPr="00B12402" w:rsidRDefault="00B1240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</w:pPr>
                  <w:r w:rsidRPr="00B12402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Объем:1.57568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e</w:t>
                  </w:r>
                  <w:r w:rsidRPr="00B12402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 xml:space="preserve">-005 </w:t>
                  </w: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m</w:t>
                  </w:r>
                  <w:r w:rsidRPr="00B12402">
                    <w:rPr>
                      <w:rStyle w:val="a3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^3</w:t>
                  </w:r>
                </w:p>
                <w:p w14:paraId="39117D96" w14:textId="77777777" w:rsidR="00B12402" w:rsidRDefault="00B1240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Плотность:7595 kg/m^3</w:t>
                  </w:r>
                </w:p>
                <w:p w14:paraId="2E90ECE4" w14:textId="77777777" w:rsidR="00B12402" w:rsidRDefault="00B1240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Масса:1.1728 N</w:t>
                  </w:r>
                </w:p>
                <w:p w14:paraId="4ED1868C" w14:textId="6F0BB0F7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D2AE18" w14:textId="77777777" w:rsidR="00B12402" w:rsidRDefault="00B1240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C:\Users\asus\OneDrive\Курсач ДММ\course_project_dmm\с одной зубчатой передчей\val\val_2.SLDPRT</w:t>
                  </w:r>
                </w:p>
                <w:p w14:paraId="5723810D" w14:textId="686DD955" w:rsidR="00C16188" w:rsidRPr="0044448A" w:rsidRDefault="00B1240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May 21 02:27:25 2020</w:t>
                  </w:r>
                </w:p>
              </w:tc>
            </w:tr>
          </w:tbl>
          <w:p w14:paraId="66EE7D8D" w14:textId="6D7B062C" w:rsidR="00FF408C" w:rsidRDefault="00FF408C" w:rsidP="00A96F2C"/>
        </w:tc>
      </w:tr>
    </w:tbl>
    <w:p w14:paraId="2CDB75D1" w14:textId="77777777" w:rsidR="00FF408C" w:rsidRDefault="00FF408C" w:rsidP="00FF408C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14:paraId="360A28BE" w14:textId="77777777" w:rsidTr="005E294F">
        <w:tc>
          <w:tcPr>
            <w:tcW w:w="11016" w:type="dxa"/>
          </w:tcPr>
          <w:p w14:paraId="7A43960F" w14:textId="1C29D83A" w:rsidR="00B35001" w:rsidRPr="00B35001" w:rsidRDefault="00B12402" w:rsidP="00B35001">
            <w:pPr>
              <w:pStyle w:val="1"/>
              <w:outlineLvl w:val="0"/>
            </w:pPr>
            <w:bookmarkStart w:id="6" w:name="_Toc40984356"/>
            <w:proofErr w:type="spellStart"/>
            <w:r>
              <w:lastRenderedPageBreak/>
              <w:t>Свойства</w:t>
            </w:r>
            <w:proofErr w:type="spellEnd"/>
            <w:r>
              <w:t xml:space="preserve"> </w:t>
            </w:r>
            <w:proofErr w:type="spellStart"/>
            <w:r>
              <w:t>исследования</w:t>
            </w:r>
            <w:bookmarkEnd w:id="6"/>
            <w:proofErr w:type="spellEnd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2"/>
              <w:gridCol w:w="5382"/>
            </w:tblGrid>
            <w:tr w:rsidR="00B35001" w14:paraId="46B4ADD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E0B410" w14:textId="47795F63" w:rsidR="00B35001" w:rsidRDefault="00B12402" w:rsidP="005E294F">
                  <w:proofErr w:type="spellStart"/>
                  <w:r>
                    <w:t>Имя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исследования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6891F9" w14:textId="28CE4F97" w:rsidR="00B35001" w:rsidRDefault="00B1240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Статический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анализ</w:t>
                  </w:r>
                  <w:proofErr w:type="spellEnd"/>
                  <w:r>
                    <w:t xml:space="preserve"> 2</w:t>
                  </w:r>
                </w:p>
              </w:tc>
            </w:tr>
            <w:tr w:rsidR="00B12402" w14:paraId="4174053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2289BB" w14:textId="1AF7CFFE" w:rsidR="00B12402" w:rsidRDefault="00B12402" w:rsidP="005E294F">
                  <w:proofErr w:type="spellStart"/>
                  <w:r>
                    <w:t>Тип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анализа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0AABF7" w14:textId="2FF2F6AD" w:rsidR="00B12402" w:rsidRDefault="00B1240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Статический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анализ</w:t>
                  </w:r>
                  <w:proofErr w:type="spellEnd"/>
                </w:p>
              </w:tc>
            </w:tr>
            <w:tr w:rsidR="00B12402" w14:paraId="5C9921F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A5BD25" w14:textId="79BA2094" w:rsidR="00B12402" w:rsidRDefault="00B12402" w:rsidP="005E294F">
                  <w:proofErr w:type="spellStart"/>
                  <w:r>
                    <w:t>Тип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сетки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562A14" w14:textId="7480D203" w:rsidR="00B12402" w:rsidRDefault="00B1240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Сетка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на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твердом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теле</w:t>
                  </w:r>
                  <w:proofErr w:type="spellEnd"/>
                </w:p>
              </w:tc>
            </w:tr>
            <w:tr w:rsidR="00B12402" w14:paraId="15EC081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653628" w14:textId="1B004815" w:rsidR="00B12402" w:rsidRDefault="00B12402" w:rsidP="005E294F">
                  <w:proofErr w:type="spellStart"/>
                  <w:r>
                    <w:t>Тепловой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эффект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2DB662F" w14:textId="74DA17A8" w:rsidR="00B12402" w:rsidRDefault="00B1240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Вкл</w:t>
                  </w:r>
                  <w:proofErr w:type="spellEnd"/>
                </w:p>
              </w:tc>
            </w:tr>
            <w:tr w:rsidR="00B12402" w14:paraId="5128341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4A861A" w14:textId="0E62E9B1" w:rsidR="00B12402" w:rsidRDefault="00B12402" w:rsidP="005E294F">
                  <w:proofErr w:type="spellStart"/>
                  <w:r>
                    <w:t>Термический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параметр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079692" w14:textId="03ABD989" w:rsidR="00B12402" w:rsidRDefault="00B1240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Включить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тепловые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нагрузки</w:t>
                  </w:r>
                  <w:proofErr w:type="spellEnd"/>
                </w:p>
              </w:tc>
            </w:tr>
            <w:tr w:rsidR="00B12402" w14:paraId="0FA575A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BB1F5E" w14:textId="59A03F12" w:rsidR="00B12402" w:rsidRDefault="00B12402" w:rsidP="005E294F">
                  <w:proofErr w:type="spellStart"/>
                  <w:r>
                    <w:t>Температура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при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нулевом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напряжении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AAF3C34" w14:textId="73A06B7B" w:rsidR="00B12402" w:rsidRDefault="00B1240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B12402" w14:paraId="4FB5C0F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CCBA5C5" w14:textId="0AB8AFA1" w:rsidR="00B12402" w:rsidRPr="00B12402" w:rsidRDefault="00B12402" w:rsidP="005E294F">
                  <w:pPr>
                    <w:rPr>
                      <w:lang w:val="ru-RU"/>
                    </w:rPr>
                  </w:pPr>
                  <w:r w:rsidRPr="00B12402">
                    <w:rPr>
                      <w:lang w:val="ru-RU"/>
                    </w:rPr>
                    <w:t xml:space="preserve">Включить эффекты давления жидкости из </w:t>
                  </w:r>
                  <w:r>
                    <w:t>SOLIDWORKS</w:t>
                  </w:r>
                  <w:r w:rsidRPr="00B12402">
                    <w:rPr>
                      <w:lang w:val="ru-RU"/>
                    </w:rPr>
                    <w:t xml:space="preserve"> </w:t>
                  </w:r>
                  <w:r>
                    <w:t>Flow</w:t>
                  </w:r>
                  <w:r w:rsidRPr="00B12402">
                    <w:rPr>
                      <w:lang w:val="ru-RU"/>
                    </w:rPr>
                    <w:t xml:space="preserve"> </w:t>
                  </w:r>
                  <w:r>
                    <w:t>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A3385A" w14:textId="6A367C8B" w:rsidR="00B12402" w:rsidRDefault="00B1240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Выкл</w:t>
                  </w:r>
                  <w:proofErr w:type="spellEnd"/>
                </w:p>
              </w:tc>
            </w:tr>
            <w:tr w:rsidR="00B12402" w14:paraId="4B43F0B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1D70D3" w14:textId="0876F2DB" w:rsidR="00B12402" w:rsidRDefault="00B12402" w:rsidP="005E294F">
                  <w:proofErr w:type="spellStart"/>
                  <w:r>
                    <w:t>Тип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решающей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программы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7E099F" w14:textId="564F6285" w:rsidR="00B12402" w:rsidRDefault="00B1240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FFEPlus</w:t>
                  </w:r>
                  <w:proofErr w:type="spellEnd"/>
                </w:p>
              </w:tc>
            </w:tr>
            <w:tr w:rsidR="00B12402" w14:paraId="20D8B6F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1C1CEA" w14:textId="34EFD668" w:rsidR="00B12402" w:rsidRPr="00B12402" w:rsidRDefault="00B12402" w:rsidP="005E294F">
                  <w:pPr>
                    <w:rPr>
                      <w:lang w:val="ru-RU"/>
                    </w:rPr>
                  </w:pPr>
                  <w:r w:rsidRPr="00B12402">
                    <w:rPr>
                      <w:lang w:val="ru-RU"/>
                    </w:rPr>
                    <w:t xml:space="preserve">Влияние нагрузок на собственные частоты: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8E156C" w14:textId="700121DB" w:rsidR="00B12402" w:rsidRDefault="00B1240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Выкл</w:t>
                  </w:r>
                  <w:proofErr w:type="spellEnd"/>
                </w:p>
              </w:tc>
            </w:tr>
            <w:tr w:rsidR="00B12402" w14:paraId="57E1A6FC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1A07D0" w14:textId="06CFFC19" w:rsidR="00B12402" w:rsidRDefault="00B12402" w:rsidP="005E294F">
                  <w:proofErr w:type="spellStart"/>
                  <w:r>
                    <w:t>Мягкая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пружина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AABB56" w14:textId="740709CB" w:rsidR="00B12402" w:rsidRDefault="00B1240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Выкл</w:t>
                  </w:r>
                  <w:proofErr w:type="spellEnd"/>
                </w:p>
              </w:tc>
            </w:tr>
            <w:tr w:rsidR="00B12402" w14:paraId="2AE9971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C3EAD0" w14:textId="5E567F29" w:rsidR="00B12402" w:rsidRDefault="00B12402" w:rsidP="005E294F">
                  <w:proofErr w:type="spellStart"/>
                  <w:r>
                    <w:t>Инерционная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разгрузка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13DBF2" w14:textId="37592302" w:rsidR="00B12402" w:rsidRDefault="00B1240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Выкл</w:t>
                  </w:r>
                  <w:proofErr w:type="spellEnd"/>
                </w:p>
              </w:tc>
            </w:tr>
            <w:tr w:rsidR="00B12402" w14:paraId="64C5853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4B17DE" w14:textId="089576A4" w:rsidR="00B12402" w:rsidRDefault="00B12402" w:rsidP="005E294F">
                  <w:proofErr w:type="spellStart"/>
                  <w:r>
                    <w:t>Несовместимые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параметры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связи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2DF8A32" w14:textId="68F52042" w:rsidR="00B12402" w:rsidRDefault="00B1240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Авто</w:t>
                  </w:r>
                  <w:proofErr w:type="spellEnd"/>
                </w:p>
              </w:tc>
            </w:tr>
            <w:tr w:rsidR="00B12402" w14:paraId="3378D0F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5FD7E5" w14:textId="3CF4FCBA" w:rsidR="00B12402" w:rsidRDefault="00B12402" w:rsidP="005E294F">
                  <w:proofErr w:type="spellStart"/>
                  <w:r>
                    <w:t>Большие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перемещения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EA5983" w14:textId="1D904E7A" w:rsidR="00B12402" w:rsidRDefault="00B1240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Выкл</w:t>
                  </w:r>
                  <w:proofErr w:type="spellEnd"/>
                </w:p>
              </w:tc>
            </w:tr>
            <w:tr w:rsidR="00B12402" w14:paraId="3D98F2E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D5872F" w14:textId="2FAAF231" w:rsidR="00B12402" w:rsidRDefault="00B12402" w:rsidP="005E294F">
                  <w:proofErr w:type="spellStart"/>
                  <w:r>
                    <w:t>Вычислить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силы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свободных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тел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AB00412" w14:textId="4C1A01B7" w:rsidR="00B12402" w:rsidRDefault="00B1240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Вкл</w:t>
                  </w:r>
                  <w:proofErr w:type="spellEnd"/>
                </w:p>
              </w:tc>
            </w:tr>
            <w:tr w:rsidR="00B12402" w14:paraId="11158E3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4F7FA6" w14:textId="02FD45D3" w:rsidR="00B12402" w:rsidRDefault="00B12402" w:rsidP="005E294F">
                  <w:proofErr w:type="spellStart"/>
                  <w:r>
                    <w:t>Трение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E0C5EA" w14:textId="496C5677" w:rsidR="00B12402" w:rsidRDefault="00B1240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Выкл</w:t>
                  </w:r>
                  <w:proofErr w:type="spellEnd"/>
                </w:p>
              </w:tc>
            </w:tr>
            <w:tr w:rsidR="00B12402" w14:paraId="59EFF99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017947" w14:textId="6647F2A5" w:rsidR="00B12402" w:rsidRDefault="00B12402" w:rsidP="005E294F">
                  <w:proofErr w:type="spellStart"/>
                  <w:r>
                    <w:t>Использовать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адаптивный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метод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9652B7" w14:textId="71349262" w:rsidR="00B12402" w:rsidRDefault="00B1240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Выкл</w:t>
                  </w:r>
                  <w:proofErr w:type="spellEnd"/>
                </w:p>
              </w:tc>
            </w:tr>
            <w:tr w:rsidR="00B12402" w14:paraId="466976A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4CF824" w14:textId="56F9129F" w:rsidR="00B12402" w:rsidRDefault="00B12402" w:rsidP="005E294F">
                  <w:proofErr w:type="spellStart"/>
                  <w:r>
                    <w:t>Папка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результатов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D83B59" w14:textId="2C4C3B93" w:rsidR="00B12402" w:rsidRDefault="00B1240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Документ</w:t>
                  </w:r>
                  <w:proofErr w:type="spellEnd"/>
                  <w:r>
                    <w:t xml:space="preserve"> SOLIDWORKS (C:\Users\asus\OneDrive\Курсач ДММ\</w:t>
                  </w:r>
                  <w:proofErr w:type="spellStart"/>
                  <w:r>
                    <w:t>course_project_dmm</w:t>
                  </w:r>
                  <w:proofErr w:type="spellEnd"/>
                  <w:r>
                    <w:t xml:space="preserve">\с </w:t>
                  </w:r>
                  <w:proofErr w:type="spellStart"/>
                  <w:r>
                    <w:t>одной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зубчатой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передчей</w:t>
                  </w:r>
                  <w:proofErr w:type="spellEnd"/>
                  <w:r>
                    <w:t>\</w:t>
                  </w:r>
                  <w:proofErr w:type="spellStart"/>
                  <w:r>
                    <w:t>val</w:t>
                  </w:r>
                  <w:proofErr w:type="spellEnd"/>
                  <w:r>
                    <w:t>)</w:t>
                  </w:r>
                </w:p>
              </w:tc>
            </w:tr>
          </w:tbl>
          <w:p w14:paraId="7F1DD1E5" w14:textId="02980FF8" w:rsidR="005E294F" w:rsidRDefault="005E294F" w:rsidP="00A96F2C"/>
        </w:tc>
      </w:tr>
      <w:bookmarkEnd w:id="1"/>
      <w:bookmarkEnd w:id="2"/>
      <w:bookmarkEnd w:id="3"/>
    </w:tbl>
    <w:p w14:paraId="3EC9BFE4" w14:textId="77777777" w:rsidR="00F33129" w:rsidRDefault="00F33129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14:paraId="0630AC46" w14:textId="77777777" w:rsidTr="00E80CD9">
        <w:tc>
          <w:tcPr>
            <w:tcW w:w="11016" w:type="dxa"/>
          </w:tcPr>
          <w:p w14:paraId="5CD35083" w14:textId="5DF85711" w:rsidR="00F33129" w:rsidRPr="00B35001" w:rsidRDefault="00B12402" w:rsidP="000A7C6B">
            <w:pPr>
              <w:pStyle w:val="1"/>
              <w:outlineLvl w:val="0"/>
            </w:pPr>
            <w:bookmarkStart w:id="7" w:name="_Toc40984357"/>
            <w:proofErr w:type="spellStart"/>
            <w:r>
              <w:t>Единицы</w:t>
            </w:r>
            <w:bookmarkEnd w:id="7"/>
            <w:proofErr w:type="spellEnd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80"/>
              <w:gridCol w:w="5374"/>
            </w:tblGrid>
            <w:tr w:rsidR="00F33129" w14:paraId="4A200B4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C4A4C1" w14:textId="41A4CC43" w:rsidR="00F33129" w:rsidRDefault="00B12402" w:rsidP="000A7C6B">
                  <w:proofErr w:type="spellStart"/>
                  <w:r>
                    <w:t>Система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единиц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измерения</w:t>
                  </w:r>
                  <w:proofErr w:type="spellEnd"/>
                  <w:r>
                    <w:t>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F160EB" w14:textId="43AF5A31" w:rsidR="00F33129" w:rsidRDefault="00B1240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СИ (MKS)</w:t>
                  </w:r>
                </w:p>
              </w:tc>
            </w:tr>
            <w:tr w:rsidR="00B12402" w14:paraId="2B7F0E6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8EB5CB1" w14:textId="4458A47E" w:rsidR="00B12402" w:rsidRDefault="00B12402" w:rsidP="000A7C6B">
                  <w:proofErr w:type="spellStart"/>
                  <w:r>
                    <w:t>Длина</w:t>
                  </w:r>
                  <w:proofErr w:type="spellEnd"/>
                  <w:r>
                    <w:t>/</w:t>
                  </w:r>
                  <w:proofErr w:type="spellStart"/>
                  <w:r>
                    <w:t>Перемещение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84FE131" w14:textId="17AB4127" w:rsidR="00B12402" w:rsidRDefault="00B12402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B12402" w14:paraId="7A09846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96FA89" w14:textId="5A2980C4" w:rsidR="00B12402" w:rsidRDefault="00B12402" w:rsidP="000A7C6B">
                  <w:proofErr w:type="spellStart"/>
                  <w:r>
                    <w:t>Температура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B161AA8" w14:textId="053DCA21" w:rsidR="00B12402" w:rsidRDefault="00B1240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B12402" w14:paraId="16F205D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FADF0C" w14:textId="5DD7A5D5" w:rsidR="00B12402" w:rsidRDefault="00B12402" w:rsidP="000A7C6B">
                  <w:proofErr w:type="spellStart"/>
                  <w:r>
                    <w:t>Угловая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скорость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4B9DD0" w14:textId="3501BF36" w:rsidR="00B12402" w:rsidRDefault="00B12402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Рад</w:t>
                  </w:r>
                  <w:proofErr w:type="spellEnd"/>
                  <w:r>
                    <w:t>/</w:t>
                  </w:r>
                  <w:proofErr w:type="spellStart"/>
                  <w:r>
                    <w:t>сек</w:t>
                  </w:r>
                  <w:proofErr w:type="spellEnd"/>
                </w:p>
              </w:tc>
            </w:tr>
            <w:tr w:rsidR="00B12402" w14:paraId="33C2239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7F2307" w14:textId="39DD6640" w:rsidR="00B12402" w:rsidRDefault="00B12402" w:rsidP="000A7C6B">
                  <w:proofErr w:type="spellStart"/>
                  <w:r>
                    <w:t>Давление</w:t>
                  </w:r>
                  <w:proofErr w:type="spellEnd"/>
                  <w:r>
                    <w:t>/</w:t>
                  </w:r>
                  <w:proofErr w:type="spellStart"/>
                  <w:r>
                    <w:t>Напряжение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6F8EB2" w14:textId="7DA876C5" w:rsidR="00B12402" w:rsidRDefault="00B1240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05C8DF71" w14:textId="53A2C869" w:rsidR="00F33129" w:rsidRDefault="00F33129" w:rsidP="000A7C6B"/>
        </w:tc>
      </w:tr>
    </w:tbl>
    <w:p w14:paraId="144DB214" w14:textId="77777777" w:rsidR="00E80CD9" w:rsidRDefault="00E80CD9" w:rsidP="00076F1F"/>
    <w:tbl>
      <w:tblPr>
        <w:tblStyle w:val="aa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69B323F5" w14:textId="77777777" w:rsidTr="005273D5">
        <w:trPr>
          <w:trHeight w:val="4158"/>
        </w:trPr>
        <w:tc>
          <w:tcPr>
            <w:tcW w:w="11136" w:type="dxa"/>
          </w:tcPr>
          <w:p w14:paraId="03B56909" w14:textId="4745CEE3" w:rsidR="00E80CD9" w:rsidRPr="00AC3438" w:rsidRDefault="00B12402" w:rsidP="000A7C6B">
            <w:pPr>
              <w:pStyle w:val="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40984358"/>
            <w:proofErr w:type="spellStart"/>
            <w:r>
              <w:lastRenderedPageBreak/>
              <w:t>Свойства</w:t>
            </w:r>
            <w:proofErr w:type="spellEnd"/>
            <w:r>
              <w:t xml:space="preserve"> </w:t>
            </w:r>
            <w:proofErr w:type="spellStart"/>
            <w:r>
              <w:t>материала</w:t>
            </w:r>
            <w:bookmarkEnd w:id="11"/>
            <w:proofErr w:type="spellEnd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257F7055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18B217C" w14:textId="1F14FBBD" w:rsidR="00E80CD9" w:rsidRPr="003E6C57" w:rsidRDefault="00B12402" w:rsidP="000A7C6B">
                  <w:pPr>
                    <w:jc w:val="center"/>
                    <w:rPr>
                      <w:rStyle w:val="a3"/>
                      <w:b/>
                      <w:color w:val="auto"/>
                    </w:rPr>
                  </w:pP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Ссылка</w:t>
                  </w:r>
                  <w:proofErr w:type="spellEnd"/>
                  <w:r>
                    <w:rPr>
                      <w:rStyle w:val="a3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на</w:t>
                  </w:r>
                  <w:proofErr w:type="spellEnd"/>
                  <w:r>
                    <w:rPr>
                      <w:rStyle w:val="a3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модель</w:t>
                  </w:r>
                  <w:proofErr w:type="spellEnd"/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1907A20" w14:textId="39D90F0F" w:rsidR="00E80CD9" w:rsidRPr="003E6C57" w:rsidRDefault="00B12402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Свойства</w:t>
                  </w:r>
                  <w:proofErr w:type="spellEnd"/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EA9DC91" w14:textId="0A1A57F1" w:rsidR="00E80CD9" w:rsidRPr="003E6C57" w:rsidRDefault="00B12402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Компоненты</w:t>
                  </w:r>
                  <w:proofErr w:type="spellEnd"/>
                </w:p>
              </w:tc>
            </w:tr>
            <w:tr w:rsidR="00E80CD9" w:rsidRPr="00B12402" w14:paraId="5A47052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25053590" w14:textId="5E2759B1" w:rsidR="00E80CD9" w:rsidRPr="00577134" w:rsidRDefault="00B12402" w:rsidP="000A7C6B">
                  <w:pPr>
                    <w:jc w:val="center"/>
                    <w:rPr>
                      <w:rStyle w:val="a3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26A8C52E" wp14:editId="2669E44E">
                        <wp:extent cx="1904365" cy="1062355"/>
                        <wp:effectExtent l="0" t="0" r="635" b="4445"/>
                        <wp:docPr id="6" name="Рисунок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623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1-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24EB9EC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3E49021" w14:textId="0728D619" w:rsidR="00E80CD9" w:rsidRPr="00BE6656" w:rsidRDefault="00B12402" w:rsidP="000A7C6B">
                        <w:pPr>
                          <w:jc w:val="right"/>
                          <w:rPr>
                            <w:rStyle w:val="a3"/>
                            <w:b/>
                            <w:b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Имя</w:t>
                        </w:r>
                        <w:proofErr w:type="spellEnd"/>
                        <w:r w:rsidR="00E80CD9" w:rsidRPr="00BE6656"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27A3263" w14:textId="4DF38831" w:rsidR="00E80CD9" w:rsidRPr="00BE6656" w:rsidRDefault="00B1240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Сталь</w:t>
                        </w:r>
                        <w:proofErr w:type="spellEnd"/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 xml:space="preserve"> 45 ГОСТ 1050-2013</w:t>
                        </w:r>
                      </w:p>
                    </w:tc>
                  </w:tr>
                  <w:tr w:rsidR="00B12402" w:rsidRPr="00577134" w14:paraId="7CCA58D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ECFA455" w14:textId="79BFF2D2" w:rsidR="00B12402" w:rsidRDefault="00B12402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Тип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модели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EE0452A" w14:textId="53D348B7" w:rsidR="00B12402" w:rsidRDefault="00B1240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Линейный</w:t>
                        </w:r>
                        <w:proofErr w:type="spellEnd"/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Упругий</w:t>
                        </w:r>
                        <w:proofErr w:type="spellEnd"/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Изотропный</w:t>
                        </w:r>
                        <w:proofErr w:type="spellEnd"/>
                      </w:p>
                    </w:tc>
                  </w:tr>
                  <w:tr w:rsidR="00B12402" w:rsidRPr="00577134" w14:paraId="3DCD4ED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3D53C5A" w14:textId="08571EA0" w:rsidR="00B12402" w:rsidRDefault="00B12402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Критерий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прочности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по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умолчанию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67912A7" w14:textId="113E854B" w:rsidR="00B12402" w:rsidRDefault="00B1240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Максимальное</w:t>
                        </w:r>
                        <w:proofErr w:type="spellEnd"/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напряжение</w:t>
                        </w:r>
                        <w:proofErr w:type="spellEnd"/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 xml:space="preserve"> von Mises</w:t>
                        </w:r>
                      </w:p>
                    </w:tc>
                  </w:tr>
                  <w:tr w:rsidR="00B12402" w:rsidRPr="00577134" w14:paraId="3112A76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9B496E0" w14:textId="33AC7E8C" w:rsidR="00B12402" w:rsidRDefault="00B12402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Предел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текучести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00D1606" w14:textId="7B7F84D1" w:rsidR="00B12402" w:rsidRDefault="00B1240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6.4e+008 N/m^2</w:t>
                        </w:r>
                      </w:p>
                    </w:tc>
                  </w:tr>
                  <w:tr w:rsidR="00B12402" w:rsidRPr="00577134" w14:paraId="72B7F071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30A5DA2" w14:textId="1590155E" w:rsidR="00B12402" w:rsidRDefault="00B12402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Предел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прочности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при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растяжении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FB6CBDF" w14:textId="5390636E" w:rsidR="00B12402" w:rsidRDefault="00B1240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5.9e+008 N/m^2</w:t>
                        </w:r>
                      </w:p>
                    </w:tc>
                  </w:tr>
                  <w:tr w:rsidR="00B12402" w:rsidRPr="00577134" w14:paraId="3AC3143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08E3D42" w14:textId="68EA42E9" w:rsidR="00B12402" w:rsidRDefault="00B12402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Предел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прочности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при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сжатии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BD0F7E7" w14:textId="7E15DDCD" w:rsidR="00B12402" w:rsidRDefault="00B1240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3.75e+008 N/m^2</w:t>
                        </w:r>
                      </w:p>
                    </w:tc>
                  </w:tr>
                  <w:tr w:rsidR="00B12402" w:rsidRPr="00577134" w14:paraId="3AA75C8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C39C8C6" w14:textId="4194D692" w:rsidR="00B12402" w:rsidRDefault="00B12402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Модуль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упругости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FD85E52" w14:textId="05F875BC" w:rsidR="00B12402" w:rsidRDefault="00B1240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2e+009 N/m^2</w:t>
                        </w:r>
                      </w:p>
                    </w:tc>
                  </w:tr>
                  <w:tr w:rsidR="00B12402" w:rsidRPr="00577134" w14:paraId="4655DEFA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565377B" w14:textId="6757F383" w:rsidR="00B12402" w:rsidRDefault="00B12402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Коэффициент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Пуассона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70E300C" w14:textId="3425C880" w:rsidR="00B12402" w:rsidRDefault="00B1240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 xml:space="preserve">0.394  </w:t>
                        </w:r>
                      </w:p>
                    </w:tc>
                  </w:tr>
                  <w:tr w:rsidR="00B12402" w:rsidRPr="00577134" w14:paraId="5C38E84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E9F582C" w14:textId="0E333181" w:rsidR="00B12402" w:rsidRDefault="00B12402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Массовая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плотность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2067164" w14:textId="5CFEC933" w:rsidR="00B12402" w:rsidRDefault="00B1240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7595 kg/m^3</w:t>
                        </w:r>
                      </w:p>
                    </w:tc>
                  </w:tr>
                  <w:tr w:rsidR="00B12402" w:rsidRPr="00577134" w14:paraId="615F03B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23D9D74" w14:textId="151DF4B9" w:rsidR="00B12402" w:rsidRDefault="00B12402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Модуль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сдвига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0CE31F2" w14:textId="39421900" w:rsidR="00B12402" w:rsidRDefault="00B1240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7.8e+009 N/m^2</w:t>
                        </w:r>
                      </w:p>
                    </w:tc>
                  </w:tr>
                </w:tbl>
                <w:p w14:paraId="7E366B6A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08C3CAC8" w14:textId="3F1DC324" w:rsidR="00E80CD9" w:rsidRPr="00B12402" w:rsidRDefault="00B1240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bCs w:val="0"/>
                      <w:sz w:val="20"/>
                      <w:szCs w:val="20"/>
                      <w:lang w:val="ru-RU"/>
                    </w:rPr>
                  </w:pPr>
                  <w:proofErr w:type="spellStart"/>
                  <w:r w:rsidRPr="00B12402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Твердое</w:t>
                  </w:r>
                  <w:proofErr w:type="spellEnd"/>
                  <w:r w:rsidRPr="00B12402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 xml:space="preserve"> тело 1(Разделяющая линия5)(</w:t>
                  </w:r>
                  <w:proofErr w:type="spellStart"/>
                  <w:r>
                    <w:rPr>
                      <w:rStyle w:val="a3"/>
                      <w:b w:val="0"/>
                      <w:sz w:val="20"/>
                      <w:szCs w:val="20"/>
                    </w:rPr>
                    <w:t>val</w:t>
                  </w:r>
                  <w:proofErr w:type="spellEnd"/>
                  <w:r w:rsidRPr="00B12402">
                    <w:rPr>
                      <w:rStyle w:val="a3"/>
                      <w:b w:val="0"/>
                      <w:sz w:val="20"/>
                      <w:szCs w:val="20"/>
                      <w:lang w:val="ru-RU"/>
                    </w:rPr>
                    <w:t>_2)</w:t>
                  </w:r>
                </w:p>
              </w:tc>
            </w:tr>
            <w:tr w:rsidR="00E80CD9" w:rsidRPr="000841BF" w14:paraId="4D6E00E3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551623F3" w14:textId="0E0EEDC9" w:rsidR="00E80CD9" w:rsidRPr="000841BF" w:rsidRDefault="00B12402" w:rsidP="000A7C6B">
                  <w:pPr>
                    <w:rPr>
                      <w:rStyle w:val="a3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a3"/>
                      <w:sz w:val="20"/>
                      <w:szCs w:val="20"/>
                    </w:rPr>
                    <w:t>Данные</w:t>
                  </w:r>
                  <w:proofErr w:type="spellEnd"/>
                  <w:r>
                    <w:rPr>
                      <w:rStyle w:val="a3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sz w:val="20"/>
                      <w:szCs w:val="20"/>
                    </w:rPr>
                    <w:t>кривой:N</w:t>
                  </w:r>
                  <w:proofErr w:type="spellEnd"/>
                  <w:r>
                    <w:rPr>
                      <w:rStyle w:val="a3"/>
                      <w:sz w:val="20"/>
                      <w:szCs w:val="20"/>
                    </w:rPr>
                    <w:t>/A</w:t>
                  </w:r>
                </w:p>
              </w:tc>
            </w:tr>
          </w:tbl>
          <w:p w14:paraId="63C07771" w14:textId="43622E86" w:rsidR="00E80CD9" w:rsidRDefault="00E80CD9" w:rsidP="000A7C6B"/>
        </w:tc>
      </w:tr>
      <w:bookmarkEnd w:id="8"/>
      <w:bookmarkEnd w:id="9"/>
      <w:bookmarkEnd w:id="10"/>
    </w:tbl>
    <w:p w14:paraId="18775C27" w14:textId="77777777" w:rsidR="005273D5" w:rsidRDefault="005273D5" w:rsidP="006518B5"/>
    <w:tbl>
      <w:tblPr>
        <w:tblStyle w:val="aa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2F62A282" w14:textId="77777777" w:rsidTr="00452CBC">
        <w:tc>
          <w:tcPr>
            <w:tcW w:w="11016" w:type="dxa"/>
          </w:tcPr>
          <w:p w14:paraId="3616F818" w14:textId="0DD0C701" w:rsidR="005273D5" w:rsidRPr="00AF1A58" w:rsidRDefault="00B12402" w:rsidP="000A7C6B">
            <w:pPr>
              <w:pStyle w:val="1"/>
              <w:outlineLvl w:val="0"/>
              <w:rPr>
                <w:b w:val="0"/>
                <w:bCs w:val="0"/>
              </w:rPr>
            </w:pPr>
            <w:bookmarkStart w:id="12" w:name="_Toc40984359"/>
            <w:proofErr w:type="spellStart"/>
            <w:r>
              <w:rPr>
                <w:rStyle w:val="a3"/>
              </w:rPr>
              <w:lastRenderedPageBreak/>
              <w:t>Нагрузки</w:t>
            </w:r>
            <w:proofErr w:type="spellEnd"/>
            <w:r>
              <w:rPr>
                <w:rStyle w:val="a3"/>
              </w:rPr>
              <w:t xml:space="preserve"> и </w:t>
            </w:r>
            <w:proofErr w:type="spellStart"/>
            <w:r>
              <w:rPr>
                <w:rStyle w:val="a3"/>
              </w:rPr>
              <w:t>крепления</w:t>
            </w:r>
            <w:bookmarkEnd w:id="12"/>
            <w:proofErr w:type="spellEnd"/>
          </w:p>
          <w:tbl>
            <w:tblPr>
              <w:tblStyle w:val="-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B12402" w14:paraId="3807F633" w14:textId="77777777" w:rsidTr="00A6214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2A3885D7" w14:textId="2D0AA9B8" w:rsidR="00B12402" w:rsidRPr="004E282D" w:rsidRDefault="00B12402" w:rsidP="005A5DC6">
                  <w:pPr>
                    <w:jc w:val="center"/>
                    <w:rPr>
                      <w:rStyle w:val="a3"/>
                      <w:b/>
                      <w:color w:val="auto"/>
                    </w:rPr>
                  </w:pP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Имя</w:t>
                  </w:r>
                  <w:proofErr w:type="spellEnd"/>
                  <w:r>
                    <w:rPr>
                      <w:rStyle w:val="a3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крепления</w:t>
                  </w:r>
                  <w:proofErr w:type="spellEnd"/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557349C5" w14:textId="49F3EFEA" w:rsidR="00B12402" w:rsidRPr="004E282D" w:rsidRDefault="00B12402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Изображение</w:t>
                  </w:r>
                  <w:proofErr w:type="spellEnd"/>
                  <w:r>
                    <w:rPr>
                      <w:rStyle w:val="a3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крепления</w:t>
                  </w:r>
                  <w:proofErr w:type="spellEnd"/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6D9CEB9E" w14:textId="0F42B6EA" w:rsidR="00B12402" w:rsidRPr="004E282D" w:rsidRDefault="00B12402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Данные</w:t>
                  </w:r>
                  <w:proofErr w:type="spellEnd"/>
                  <w:r>
                    <w:rPr>
                      <w:rStyle w:val="a3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крепления</w:t>
                  </w:r>
                  <w:proofErr w:type="spellEnd"/>
                </w:p>
              </w:tc>
            </w:tr>
            <w:tr w:rsidR="00B12402" w14:paraId="3183A5E9" w14:textId="77777777" w:rsidTr="009C068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247CC84A" w14:textId="1ACBC424" w:rsidR="00B12402" w:rsidRPr="00AD5FBA" w:rsidRDefault="00B12402" w:rsidP="005A5DC6">
                  <w:pPr>
                    <w:jc w:val="center"/>
                    <w:rPr>
                      <w:rStyle w:val="a3"/>
                    </w:rPr>
                  </w:pPr>
                  <w:proofErr w:type="spellStart"/>
                  <w:r>
                    <w:rPr>
                      <w:rStyle w:val="a3"/>
                    </w:rPr>
                    <w:t>На</w:t>
                  </w:r>
                  <w:proofErr w:type="spellEnd"/>
                  <w:r>
                    <w:rPr>
                      <w:rStyle w:val="a3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</w:rPr>
                    <w:t>цилиндрических</w:t>
                  </w:r>
                  <w:proofErr w:type="spellEnd"/>
                  <w:r>
                    <w:rPr>
                      <w:rStyle w:val="a3"/>
                    </w:rPr>
                    <w:t xml:space="preserve"> гранях-1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621C767A" w14:textId="0326067C" w:rsidR="00B12402" w:rsidRPr="006208CB" w:rsidRDefault="00B12402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64D3741F" wp14:editId="13BE0CBA">
                        <wp:extent cx="1772285" cy="988695"/>
                        <wp:effectExtent l="0" t="0" r="0" b="1905"/>
                        <wp:docPr id="7" name="Рисунок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88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B12402" w14:paraId="46374929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0C40447" w14:textId="40AEBCAC" w:rsidR="00B12402" w:rsidRPr="00BE6656" w:rsidRDefault="00B12402" w:rsidP="003F2268">
                        <w:pPr>
                          <w:jc w:val="right"/>
                          <w:rPr>
                            <w:rStyle w:val="a3"/>
                            <w:b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Объекты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AE4CA72" w14:textId="0A88DF24" w:rsidR="00B12402" w:rsidRPr="00154A1A" w:rsidRDefault="00B1240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 xml:space="preserve">1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грани</w:t>
                        </w:r>
                        <w:proofErr w:type="spellEnd"/>
                      </w:p>
                    </w:tc>
                  </w:tr>
                  <w:tr w:rsidR="00B12402" w14:paraId="18C7B263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B6C8D88" w14:textId="4013510A" w:rsidR="00B12402" w:rsidRDefault="00B1240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Тип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E7E9284" w14:textId="4018B4A4" w:rsidR="00B12402" w:rsidRDefault="00B1240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На</w:t>
                        </w:r>
                        <w:proofErr w:type="spellEnd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цилиндрических</w:t>
                        </w:r>
                        <w:proofErr w:type="spellEnd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гранях</w:t>
                        </w:r>
                        <w:proofErr w:type="spellEnd"/>
                      </w:p>
                    </w:tc>
                  </w:tr>
                  <w:tr w:rsidR="00B12402" w14:paraId="36385B4B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28013B5" w14:textId="2B13154E" w:rsidR="00B12402" w:rsidRDefault="00B1240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Смещение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680CCAA" w14:textId="162508A3" w:rsidR="00B12402" w:rsidRDefault="00B1240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 xml:space="preserve">---, 0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рад</w:t>
                        </w:r>
                        <w:proofErr w:type="spellEnd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., ---</w:t>
                        </w:r>
                      </w:p>
                    </w:tc>
                  </w:tr>
                  <w:tr w:rsidR="00B12402" w14:paraId="0EE97DCD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04CCE02" w14:textId="2E8BC883" w:rsidR="00B12402" w:rsidRDefault="00B1240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Единицы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измерения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D87D454" w14:textId="4398156B" w:rsidR="00B12402" w:rsidRDefault="00B1240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cm</w:t>
                        </w:r>
                      </w:p>
                    </w:tc>
                  </w:tr>
                </w:tbl>
                <w:p w14:paraId="5915B9BE" w14:textId="77777777" w:rsidR="00B12402" w:rsidRPr="004C6DEB" w:rsidRDefault="00B12402" w:rsidP="00840CC7">
                  <w:pPr>
                    <w:pStyle w:val="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3FE90E7C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2280A719" w14:textId="42133AB0" w:rsidR="003F154A" w:rsidRPr="003F154A" w:rsidRDefault="00B12402" w:rsidP="003F154A">
                  <w:pPr>
                    <w:rPr>
                      <w:rStyle w:val="a3"/>
                      <w:bCs/>
                    </w:rPr>
                  </w:pPr>
                  <w:proofErr w:type="spellStart"/>
                  <w:r>
                    <w:rPr>
                      <w:rStyle w:val="a3"/>
                      <w:b/>
                    </w:rPr>
                    <w:t>Результирующие</w:t>
                  </w:r>
                  <w:proofErr w:type="spellEnd"/>
                  <w:r>
                    <w:rPr>
                      <w:rStyle w:val="a3"/>
                      <w:b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</w:rPr>
                    <w:t>силы</w:t>
                  </w:r>
                  <w:proofErr w:type="spellEnd"/>
                </w:p>
                <w:tbl>
                  <w:tblPr>
                    <w:tblStyle w:val="aa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67B84391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C97408D" w14:textId="230D2B81" w:rsidR="003F154A" w:rsidRDefault="00B12402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Компоненты</w:t>
                        </w:r>
                        <w:proofErr w:type="spellEnd"/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11942C3B" w14:textId="0A75811C" w:rsidR="003F154A" w:rsidRDefault="00B12402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C718016" w14:textId="26000069" w:rsidR="003F154A" w:rsidRDefault="00B12402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94BD616" w14:textId="087938CF" w:rsidR="003F154A" w:rsidRDefault="00B12402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5D60DAD7" w14:textId="65A6C577" w:rsidR="003F154A" w:rsidRDefault="00B12402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Результирующая</w:t>
                        </w:r>
                        <w:proofErr w:type="spellEnd"/>
                      </w:p>
                    </w:tc>
                  </w:tr>
                  <w:tr w:rsidR="003F154A" w14:paraId="41588A2E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3050D3C" w14:textId="7042A52C" w:rsidR="003F154A" w:rsidRDefault="00B12402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Сила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реакции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3D97E6E" w14:textId="68EEA3D2" w:rsidR="003F154A" w:rsidRPr="00EF37BF" w:rsidRDefault="00B12402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-1.14644e-007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9D40E51" w14:textId="7CE7F1CB" w:rsidR="003F154A" w:rsidRPr="00EF37BF" w:rsidRDefault="00B12402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3.55831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735F06C" w14:textId="17B3C69F" w:rsidR="003F154A" w:rsidRDefault="00B12402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-9.8107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6B554582" w14:textId="191C197C" w:rsidR="003F154A" w:rsidRPr="00EF37BF" w:rsidRDefault="00B12402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10.4361</w:t>
                        </w:r>
                      </w:p>
                    </w:tc>
                  </w:tr>
                  <w:tr w:rsidR="00935682" w14:paraId="78AFDD55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CB9ED96" w14:textId="47C76AC4" w:rsidR="00935682" w:rsidRDefault="00B12402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Реактивный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момент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3DC7C65" w14:textId="260FA11B" w:rsidR="00935682" w:rsidRDefault="00B12402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C9CED8F" w14:textId="6933F221" w:rsidR="00935682" w:rsidRDefault="00B12402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B5249A2" w14:textId="66D76DE4" w:rsidR="00935682" w:rsidRDefault="00B12402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4EDFBF04" w14:textId="660A79FE" w:rsidR="00935682" w:rsidRDefault="00B12402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0DCB00C4" w14:textId="77777777" w:rsidR="003F154A" w:rsidRDefault="003F154A" w:rsidP="003F154A">
                  <w:pPr>
                    <w:jc w:val="center"/>
                    <w:rPr>
                      <w:rStyle w:val="a3"/>
                      <w:b/>
                      <w:sz w:val="18"/>
                      <w:szCs w:val="18"/>
                    </w:rPr>
                  </w:pPr>
                  <w:r>
                    <w:rPr>
                      <w:rStyle w:val="a3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6ADD761F" w14:textId="77777777" w:rsidR="005273D5" w:rsidRDefault="005273D5" w:rsidP="00840CC7">
            <w:pPr>
              <w:pStyle w:val="3"/>
            </w:pPr>
          </w:p>
          <w:tbl>
            <w:tblPr>
              <w:tblStyle w:val="-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B12402" w14:paraId="3BEB8E4B" w14:textId="77777777" w:rsidTr="00EA008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4D09839D" w14:textId="1D1F9E7F" w:rsidR="00B12402" w:rsidRPr="004E282D" w:rsidRDefault="00B12402" w:rsidP="005A5DC6">
                  <w:pPr>
                    <w:jc w:val="center"/>
                    <w:rPr>
                      <w:rStyle w:val="a3"/>
                      <w:b/>
                      <w:color w:val="auto"/>
                    </w:rPr>
                  </w:pP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Имя</w:t>
                  </w:r>
                  <w:proofErr w:type="spellEnd"/>
                  <w:r>
                    <w:rPr>
                      <w:rStyle w:val="a3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нагрузки</w:t>
                  </w:r>
                  <w:proofErr w:type="spellEnd"/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010AFDB9" w14:textId="4572D85A" w:rsidR="00B12402" w:rsidRPr="004E282D" w:rsidRDefault="00B12402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Загрузить</w:t>
                  </w:r>
                  <w:proofErr w:type="spellEnd"/>
                  <w:r>
                    <w:rPr>
                      <w:rStyle w:val="a3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изображение</w:t>
                  </w:r>
                  <w:proofErr w:type="spellEnd"/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2A05CF39" w14:textId="52D2A9B2" w:rsidR="00B12402" w:rsidRPr="004E282D" w:rsidRDefault="00B12402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Загрузить</w:t>
                  </w:r>
                  <w:proofErr w:type="spellEnd"/>
                  <w:r>
                    <w:rPr>
                      <w:rStyle w:val="a3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данные</w:t>
                  </w:r>
                  <w:proofErr w:type="spellEnd"/>
                </w:p>
              </w:tc>
            </w:tr>
            <w:tr w:rsidR="00B12402" w14:paraId="47D8E1B2" w14:textId="77777777" w:rsidTr="008C3BE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56BEA780" w14:textId="7A5DB31C" w:rsidR="00B12402" w:rsidRPr="00F42DD1" w:rsidRDefault="00B12402" w:rsidP="005A5DC6">
                  <w:pPr>
                    <w:jc w:val="center"/>
                    <w:rPr>
                      <w:rStyle w:val="a3"/>
                    </w:rPr>
                  </w:pPr>
                  <w:r>
                    <w:rPr>
                      <w:rStyle w:val="a3"/>
                    </w:rPr>
                    <w:t>Сила-1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6B2CD055" w14:textId="50CA6E1B" w:rsidR="00B12402" w:rsidRPr="006208CB" w:rsidRDefault="00B12402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00EEE039" wp14:editId="6B8088F1">
                        <wp:extent cx="1907540" cy="1064260"/>
                        <wp:effectExtent l="0" t="0" r="0" b="2540"/>
                        <wp:docPr id="8" name="Рисунок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64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B12402" w14:paraId="6752121C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D313B41" w14:textId="076913E8" w:rsidR="00B12402" w:rsidRPr="00BE6656" w:rsidRDefault="00B12402" w:rsidP="003F2268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Объекты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4BB0F99" w14:textId="652D57C9" w:rsidR="00B12402" w:rsidRPr="00B77EA3" w:rsidRDefault="00B1240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 xml:space="preserve">1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грани</w:t>
                        </w:r>
                        <w:proofErr w:type="spellEnd"/>
                      </w:p>
                    </w:tc>
                  </w:tr>
                  <w:tr w:rsidR="00B12402" w14:paraId="36A8D84F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1448288" w14:textId="067F1AE8" w:rsidR="00B12402" w:rsidRDefault="00B1240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Справочный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C507BC3" w14:textId="5537DF57" w:rsidR="00B12402" w:rsidRDefault="00B1240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Грань</w:t>
                        </w:r>
                        <w:proofErr w:type="spellEnd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&lt; 1 &gt;</w:t>
                        </w:r>
                      </w:p>
                    </w:tc>
                  </w:tr>
                  <w:tr w:rsidR="00B12402" w14:paraId="261F819D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75AD035" w14:textId="21BC26B9" w:rsidR="00B12402" w:rsidRDefault="00B1240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Тип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1F243CA" w14:textId="4A265402" w:rsidR="00B12402" w:rsidRDefault="00B1240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Приложить</w:t>
                        </w:r>
                        <w:proofErr w:type="spellEnd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силу</w:t>
                        </w:r>
                        <w:proofErr w:type="spellEnd"/>
                      </w:p>
                    </w:tc>
                  </w:tr>
                  <w:tr w:rsidR="00B12402" w14:paraId="7ECF2364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3C3FD8E" w14:textId="6B8DA78A" w:rsidR="00B12402" w:rsidRDefault="00B1240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Значения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0E2FB4A" w14:textId="34614ED9" w:rsidR="00B12402" w:rsidRDefault="00B1240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---, -5, 13.9 N</w:t>
                        </w:r>
                      </w:p>
                    </w:tc>
                  </w:tr>
                </w:tbl>
                <w:p w14:paraId="22C05711" w14:textId="77777777" w:rsidR="00B12402" w:rsidRDefault="00B12402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</w:rPr>
                  </w:pPr>
                </w:p>
              </w:tc>
            </w:tr>
          </w:tbl>
          <w:p w14:paraId="1F76E602" w14:textId="344BB7C9" w:rsidR="005273D5" w:rsidRDefault="005273D5" w:rsidP="000A7C6B">
            <w:pPr>
              <w:rPr>
                <w:rStyle w:val="a3"/>
              </w:rPr>
            </w:pPr>
          </w:p>
        </w:tc>
      </w:tr>
    </w:tbl>
    <w:p w14:paraId="76012F83" w14:textId="77777777" w:rsidR="00132707" w:rsidRDefault="00132707" w:rsidP="00132707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355D8EDF" w14:textId="77777777" w:rsidTr="005B3D16">
        <w:tc>
          <w:tcPr>
            <w:tcW w:w="11016" w:type="dxa"/>
          </w:tcPr>
          <w:p w14:paraId="2688B013" w14:textId="1F8083E9" w:rsidR="00132707" w:rsidRDefault="00132707" w:rsidP="000A7C6B">
            <w:pPr>
              <w:pStyle w:val="1"/>
              <w:outlineLvl w:val="0"/>
            </w:pPr>
            <w:r>
              <w:lastRenderedPageBreak/>
              <w:br w:type="page"/>
            </w:r>
            <w:bookmarkStart w:id="13" w:name="_Toc40984360"/>
            <w:proofErr w:type="spellStart"/>
            <w:r w:rsidR="00B12402">
              <w:t>Определения</w:t>
            </w:r>
            <w:proofErr w:type="spellEnd"/>
            <w:r w:rsidR="00B12402">
              <w:t xml:space="preserve"> </w:t>
            </w:r>
            <w:proofErr w:type="spellStart"/>
            <w:r w:rsidR="00B12402">
              <w:t>соединителей</w:t>
            </w:r>
            <w:bookmarkEnd w:id="13"/>
            <w:proofErr w:type="spellEnd"/>
          </w:p>
          <w:p w14:paraId="4FA62736" w14:textId="77777777" w:rsidR="00132707" w:rsidRDefault="00132707" w:rsidP="000A7C6B"/>
          <w:p w14:paraId="343B218D" w14:textId="57D66073" w:rsidR="00EF37BF" w:rsidRPr="009C0A33" w:rsidRDefault="00EF37BF" w:rsidP="000A7C6B"/>
          <w:p w14:paraId="3DAD2A22" w14:textId="77777777" w:rsidR="000F2729" w:rsidRDefault="000F2729" w:rsidP="000A7C6B"/>
          <w:p w14:paraId="37362F19" w14:textId="7445B1F6" w:rsidR="00E12C21" w:rsidRDefault="00B12402" w:rsidP="000A7C6B">
            <w:proofErr w:type="spellStart"/>
            <w:r>
              <w:rPr>
                <w:rStyle w:val="a3"/>
              </w:rPr>
              <w:t>Соединитель-шпилька</w:t>
            </w:r>
            <w:proofErr w:type="spellEnd"/>
            <w:r>
              <w:rPr>
                <w:rStyle w:val="a3"/>
              </w:rPr>
              <w:t>/</w:t>
            </w:r>
            <w:proofErr w:type="spellStart"/>
            <w:r>
              <w:rPr>
                <w:rStyle w:val="a3"/>
              </w:rPr>
              <w:t>болт</w:t>
            </w:r>
            <w:proofErr w:type="spellEnd"/>
            <w:r>
              <w:rPr>
                <w:rStyle w:val="a3"/>
              </w:rPr>
              <w:t>/</w:t>
            </w:r>
            <w:proofErr w:type="spellStart"/>
            <w:r>
              <w:rPr>
                <w:rStyle w:val="a3"/>
              </w:rPr>
              <w:t>подшипник</w:t>
            </w:r>
            <w:proofErr w:type="spellEnd"/>
          </w:p>
          <w:tbl>
            <w:tblPr>
              <w:tblStyle w:val="LightList-Accent11"/>
              <w:tblW w:w="10862" w:type="dxa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050"/>
              <w:gridCol w:w="3583"/>
            </w:tblGrid>
            <w:tr w:rsidR="00E12C21" w:rsidRPr="000841BF" w14:paraId="767B6C9B" w14:textId="77777777" w:rsidTr="00B1240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8" w:space="0" w:color="auto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34B99645" w14:textId="2CA1A0C2" w:rsidR="00E12C21" w:rsidRPr="003E6C57" w:rsidRDefault="00B12402" w:rsidP="000A7C6B">
                  <w:pPr>
                    <w:jc w:val="center"/>
                    <w:rPr>
                      <w:rStyle w:val="a3"/>
                      <w:b/>
                      <w:color w:val="auto"/>
                    </w:rPr>
                  </w:pP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Ссылка</w:t>
                  </w:r>
                  <w:proofErr w:type="spellEnd"/>
                  <w:r>
                    <w:rPr>
                      <w:rStyle w:val="a3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на</w:t>
                  </w:r>
                  <w:proofErr w:type="spellEnd"/>
                  <w:r>
                    <w:rPr>
                      <w:rStyle w:val="a3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модель</w:t>
                  </w:r>
                  <w:proofErr w:type="spellEnd"/>
                </w:p>
              </w:tc>
              <w:tc>
                <w:tcPr>
                  <w:tcW w:w="4050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4EC693C8" w14:textId="6E9F0566" w:rsidR="00E12C21" w:rsidRPr="003E6C57" w:rsidRDefault="00B12402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Данные</w:t>
                  </w:r>
                  <w:proofErr w:type="spellEnd"/>
                  <w:r>
                    <w:rPr>
                      <w:rStyle w:val="a3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соединителя</w:t>
                  </w:r>
                  <w:proofErr w:type="spellEnd"/>
                </w:p>
              </w:tc>
              <w:tc>
                <w:tcPr>
                  <w:tcW w:w="3583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8" w:space="0" w:color="auto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33203AC5" w14:textId="22E7915A" w:rsidR="00E12C21" w:rsidRPr="003E6C57" w:rsidRDefault="00B12402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Данные</w:t>
                  </w:r>
                  <w:proofErr w:type="spellEnd"/>
                  <w:r>
                    <w:rPr>
                      <w:rStyle w:val="a3"/>
                      <w:b/>
                      <w:color w:val="auto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  <w:color w:val="auto"/>
                    </w:rPr>
                    <w:t>силы</w:t>
                  </w:r>
                  <w:proofErr w:type="spellEnd"/>
                </w:p>
              </w:tc>
            </w:tr>
            <w:tr w:rsidR="00E12C21" w:rsidRPr="000841BF" w14:paraId="420DD1A6" w14:textId="77777777" w:rsidTr="00B124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4F81BD" w:themeColor="accent1"/>
                    <w:left w:val="none" w:sz="0" w:space="0" w:color="auto"/>
                    <w:bottom w:val="single" w:sz="18" w:space="0" w:color="4F81BD" w:themeColor="accent1"/>
                  </w:tcBorders>
                  <w:vAlign w:val="center"/>
                </w:tcPr>
                <w:p w14:paraId="78027CBA" w14:textId="0AE7ED1C" w:rsidR="00E12C21" w:rsidRDefault="00B12402" w:rsidP="000A7C6B">
                  <w:pPr>
                    <w:jc w:val="center"/>
                    <w:rPr>
                      <w:rStyle w:val="a3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7E800995" wp14:editId="65C2D218">
                        <wp:extent cx="1904365" cy="1062355"/>
                        <wp:effectExtent l="0" t="0" r="635" b="4445"/>
                        <wp:docPr id="9" name="Рисунок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623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277E6AE" w14:textId="63D6CFAE" w:rsidR="00E12C21" w:rsidRPr="000F2729" w:rsidRDefault="00B12402" w:rsidP="000A7C6B">
                  <w:pPr>
                    <w:jc w:val="center"/>
                    <w:rPr>
                      <w:rStyle w:val="a3"/>
                      <w:b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a3"/>
                      <w:b/>
                      <w:sz w:val="20"/>
                      <w:szCs w:val="20"/>
                    </w:rPr>
                    <w:t>Опора</w:t>
                  </w:r>
                  <w:proofErr w:type="spellEnd"/>
                  <w:r>
                    <w:rPr>
                      <w:rStyle w:val="a3"/>
                      <w:b/>
                      <w:sz w:val="20"/>
                      <w:szCs w:val="20"/>
                    </w:rPr>
                    <w:t xml:space="preserve"> подшипника-1</w:t>
                  </w:r>
                </w:p>
              </w:tc>
              <w:tc>
                <w:tcPr>
                  <w:tcW w:w="405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76"/>
                    <w:gridCol w:w="1744"/>
                  </w:tblGrid>
                  <w:tr w:rsidR="002E61D4" w14:paraId="0CEAA293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CD96579" w14:textId="4B4D5D02" w:rsidR="002E61D4" w:rsidRPr="00BE6656" w:rsidRDefault="00B12402" w:rsidP="003F2268">
                        <w:pPr>
                          <w:jc w:val="right"/>
                          <w:rPr>
                            <w:rStyle w:val="a3"/>
                            <w:b/>
                            <w:b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Объекты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B1698A4" w14:textId="71F5E9DE" w:rsidR="002E61D4" w:rsidRPr="002E61D4" w:rsidRDefault="00B1240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 xml:space="preserve">1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грани</w:t>
                        </w:r>
                        <w:proofErr w:type="spellEnd"/>
                      </w:p>
                    </w:tc>
                  </w:tr>
                  <w:tr w:rsidR="00B12402" w14:paraId="2B36760F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90521C3" w14:textId="635BDCD6" w:rsidR="00B12402" w:rsidRDefault="00B12402" w:rsidP="003F2268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Тип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4ED35D1" w14:textId="5633F135" w:rsidR="00B12402" w:rsidRDefault="00B1240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Подшипник</w:t>
                        </w:r>
                        <w:proofErr w:type="spellEnd"/>
                      </w:p>
                    </w:tc>
                  </w:tr>
                </w:tbl>
                <w:p w14:paraId="206B9076" w14:textId="77777777" w:rsidR="00E12C21" w:rsidRPr="00577134" w:rsidRDefault="00E12C21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3583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  <w:right w:val="none" w:sz="0" w:space="0" w:color="auto"/>
                  </w:tcBorders>
                  <w:vAlign w:val="center"/>
                </w:tcPr>
                <w:p w14:paraId="01784222" w14:textId="77777777" w:rsidR="003319D9" w:rsidRDefault="003319D9" w:rsidP="00E12C2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sz w:val="20"/>
                      <w:szCs w:val="20"/>
                    </w:rPr>
                  </w:pPr>
                </w:p>
                <w:p w14:paraId="7D8DC00E" w14:textId="5DEE4878" w:rsidR="00E12C21" w:rsidRPr="00577134" w:rsidRDefault="00B12402" w:rsidP="00E12C2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a3"/>
                      <w:b w:val="0"/>
                      <w:bCs w:val="0"/>
                      <w:sz w:val="20"/>
                      <w:szCs w:val="20"/>
                    </w:rPr>
                    <w:t>Данные</w:t>
                  </w:r>
                  <w:proofErr w:type="spellEnd"/>
                  <w:r>
                    <w:rPr>
                      <w:rStyle w:val="a3"/>
                      <w:b w:val="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 w:val="0"/>
                      <w:bCs w:val="0"/>
                      <w:sz w:val="20"/>
                      <w:szCs w:val="20"/>
                    </w:rPr>
                    <w:t>отсутствуют</w:t>
                  </w:r>
                  <w:proofErr w:type="spellEnd"/>
                </w:p>
              </w:tc>
            </w:tr>
            <w:tr w:rsidR="00B12402" w:rsidRPr="000841BF" w14:paraId="600C86C5" w14:textId="77777777" w:rsidTr="00886E46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712E2AB3" w14:textId="6C63FA89" w:rsidR="00B12402" w:rsidRPr="000F054F" w:rsidRDefault="00B12402" w:rsidP="00886E46">
                  <w:pPr>
                    <w:rPr>
                      <w:b w:val="0"/>
                    </w:rPr>
                  </w:pPr>
                  <w:proofErr w:type="spellStart"/>
                  <w:r>
                    <w:rPr>
                      <w:rStyle w:val="a3"/>
                      <w:b/>
                    </w:rPr>
                    <w:t>Силы</w:t>
                  </w:r>
                  <w:proofErr w:type="spellEnd"/>
                  <w:r>
                    <w:rPr>
                      <w:rStyle w:val="a3"/>
                      <w:b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</w:rPr>
                    <w:t>соединителя</w:t>
                  </w:r>
                  <w:proofErr w:type="spellEnd"/>
                </w:p>
                <w:tbl>
                  <w:tblPr>
                    <w:tblStyle w:val="aa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B12402" w14:paraId="74E4B696" w14:textId="77777777" w:rsidTr="00886E46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3291814" w14:textId="602DDA9E" w:rsidR="00B12402" w:rsidRDefault="00B12402" w:rsidP="00886E46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Тип</w:t>
                        </w:r>
                        <w:proofErr w:type="spellEnd"/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A8D8545" w14:textId="6C730FFD" w:rsidR="00B12402" w:rsidRDefault="00B12402" w:rsidP="00886E46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X-</w:t>
                        </w: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составляющая</w:t>
                        </w:r>
                        <w:proofErr w:type="spellEnd"/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123E5EEB" w14:textId="4F9A0E0D" w:rsidR="00B12402" w:rsidRDefault="00B12402" w:rsidP="00886E46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Y-</w:t>
                        </w: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составляющая</w:t>
                        </w:r>
                        <w:proofErr w:type="spellEnd"/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DCC0F58" w14:textId="4F4F28E8" w:rsidR="00B12402" w:rsidRDefault="00B12402" w:rsidP="00886E46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Z-</w:t>
                        </w: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составляющая</w:t>
                        </w:r>
                        <w:proofErr w:type="spellEnd"/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1875A918" w14:textId="1CCD8A6D" w:rsidR="00B12402" w:rsidRDefault="00B12402" w:rsidP="00886E46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Результирующая</w:t>
                        </w:r>
                        <w:proofErr w:type="spellEnd"/>
                      </w:p>
                    </w:tc>
                  </w:tr>
                  <w:tr w:rsidR="00B12402" w14:paraId="7832AFFC" w14:textId="77777777" w:rsidTr="00886E46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53D9387" w14:textId="16046BC7" w:rsidR="00B12402" w:rsidRDefault="00B12402" w:rsidP="00886E46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Осевое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усилие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 xml:space="preserve">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6515F69" w14:textId="29C09787" w:rsidR="00B12402" w:rsidRPr="00EF37BF" w:rsidRDefault="00B12402" w:rsidP="00886E46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-0.042906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AC60FEB" w14:textId="7B39582F" w:rsidR="00B12402" w:rsidRPr="00EF37BF" w:rsidRDefault="00B12402" w:rsidP="00886E46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B5D7CDE" w14:textId="25481746" w:rsidR="00B12402" w:rsidRDefault="00B12402" w:rsidP="00886E46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-0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0C8C29F7" w14:textId="0E7310E0" w:rsidR="00B12402" w:rsidRPr="00EF37BF" w:rsidRDefault="00B12402" w:rsidP="00886E46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-0.042906</w:t>
                        </w:r>
                      </w:p>
                    </w:tc>
                  </w:tr>
                  <w:tr w:rsidR="00B12402" w14:paraId="1FF78733" w14:textId="77777777" w:rsidTr="00886E46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D0F052F" w14:textId="760A74C2" w:rsidR="00B12402" w:rsidRDefault="00B12402" w:rsidP="00886E46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Поперечная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сила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 xml:space="preserve">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446CA4A" w14:textId="0A2E3063" w:rsidR="00B12402" w:rsidRDefault="00B12402" w:rsidP="00886E46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ACB8094" w14:textId="29030DD3" w:rsidR="00B12402" w:rsidRDefault="00B12402" w:rsidP="00886E46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6.4076e-005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C1085CE" w14:textId="7536128B" w:rsidR="00B12402" w:rsidRDefault="00B12402" w:rsidP="00886E46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-4.4558e-005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30EA1A16" w14:textId="367255DC" w:rsidR="00B12402" w:rsidRDefault="00B12402" w:rsidP="00886E46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7.7904e-005</w:t>
                        </w:r>
                      </w:p>
                    </w:tc>
                  </w:tr>
                  <w:tr w:rsidR="00B12402" w14:paraId="3C197216" w14:textId="77777777" w:rsidTr="00886E46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DC46868" w14:textId="373A9C46" w:rsidR="00B12402" w:rsidRDefault="00B12402" w:rsidP="00886E46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Изгибающий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момент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 xml:space="preserve"> (</w:t>
                        </w: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2E63A52" w14:textId="5E89F196" w:rsidR="00B12402" w:rsidRDefault="00B12402" w:rsidP="00886E46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5581BC7" w14:textId="6D05DE42" w:rsidR="00B12402" w:rsidRDefault="00B12402" w:rsidP="00886E46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02E7FC8" w14:textId="152C70DB" w:rsidR="00B12402" w:rsidRDefault="00B12402" w:rsidP="00886E46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02E8E803" w14:textId="64F2442B" w:rsidR="00B12402" w:rsidRDefault="00B12402" w:rsidP="00886E46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4B964CC9" w14:textId="77777777" w:rsidR="00B12402" w:rsidRPr="000841BF" w:rsidRDefault="00B12402" w:rsidP="00886E46">
                  <w:pPr>
                    <w:rPr>
                      <w:rStyle w:val="a3"/>
                      <w:sz w:val="20"/>
                      <w:szCs w:val="20"/>
                    </w:rPr>
                  </w:pPr>
                </w:p>
              </w:tc>
            </w:tr>
            <w:tr w:rsidR="00B12402" w:rsidRPr="000841BF" w14:paraId="7023CA30" w14:textId="77777777" w:rsidTr="00B124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4F81BD" w:themeColor="accent1"/>
                    <w:left w:val="none" w:sz="0" w:space="0" w:color="auto"/>
                    <w:bottom w:val="single" w:sz="18" w:space="0" w:color="4F81BD" w:themeColor="accent1"/>
                  </w:tcBorders>
                  <w:vAlign w:val="center"/>
                </w:tcPr>
                <w:p w14:paraId="230D8B7B" w14:textId="26587571" w:rsidR="00B12402" w:rsidRDefault="00B12402" w:rsidP="00886E46">
                  <w:pPr>
                    <w:jc w:val="center"/>
                    <w:rPr>
                      <w:rStyle w:val="a3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2A9E2554" wp14:editId="072ED1C6">
                        <wp:extent cx="1904365" cy="1062355"/>
                        <wp:effectExtent l="0" t="0" r="635" b="4445"/>
                        <wp:docPr id="10" name="Рисунок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623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9ACB40A" w14:textId="2B6E63DB" w:rsidR="00B12402" w:rsidRPr="000F2729" w:rsidRDefault="00B12402" w:rsidP="00886E46">
                  <w:pPr>
                    <w:jc w:val="center"/>
                    <w:rPr>
                      <w:rStyle w:val="a3"/>
                      <w:b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a3"/>
                      <w:b/>
                      <w:sz w:val="20"/>
                      <w:szCs w:val="20"/>
                    </w:rPr>
                    <w:t>Опора</w:t>
                  </w:r>
                  <w:proofErr w:type="spellEnd"/>
                  <w:r>
                    <w:rPr>
                      <w:rStyle w:val="a3"/>
                      <w:b/>
                      <w:sz w:val="20"/>
                      <w:szCs w:val="20"/>
                    </w:rPr>
                    <w:t xml:space="preserve"> подшипника-2</w:t>
                  </w:r>
                </w:p>
              </w:tc>
              <w:tc>
                <w:tcPr>
                  <w:tcW w:w="4050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76"/>
                    <w:gridCol w:w="1744"/>
                  </w:tblGrid>
                  <w:tr w:rsidR="00B12402" w14:paraId="745E5C7F" w14:textId="77777777" w:rsidTr="00886E4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183D2FA" w14:textId="65373422" w:rsidR="00B12402" w:rsidRPr="00BE6656" w:rsidRDefault="00B12402" w:rsidP="00886E46">
                        <w:pPr>
                          <w:jc w:val="right"/>
                          <w:rPr>
                            <w:rStyle w:val="a3"/>
                            <w:b/>
                            <w:bCs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Объекты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9419783" w14:textId="11D7F6A3" w:rsidR="00B12402" w:rsidRPr="002E61D4" w:rsidRDefault="00B12402" w:rsidP="00886E4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 xml:space="preserve">1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грани</w:t>
                        </w:r>
                        <w:proofErr w:type="spellEnd"/>
                      </w:p>
                    </w:tc>
                  </w:tr>
                  <w:tr w:rsidR="00B12402" w14:paraId="5EC146BA" w14:textId="77777777" w:rsidTr="00886E4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9315A5B" w14:textId="37C32FCD" w:rsidR="00B12402" w:rsidRDefault="00B12402" w:rsidP="00886E46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Тип</w:t>
                        </w:r>
                        <w:proofErr w:type="spellEnd"/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5642A8E" w14:textId="560DAA55" w:rsidR="00B12402" w:rsidRDefault="00B12402" w:rsidP="00886E4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Подшипник</w:t>
                        </w:r>
                        <w:proofErr w:type="spellEnd"/>
                      </w:p>
                    </w:tc>
                  </w:tr>
                </w:tbl>
                <w:p w14:paraId="630F6128" w14:textId="77777777" w:rsidR="00B12402" w:rsidRPr="00577134" w:rsidRDefault="00B12402" w:rsidP="00886E4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3583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  <w:right w:val="none" w:sz="0" w:space="0" w:color="auto"/>
                  </w:tcBorders>
                  <w:vAlign w:val="center"/>
                </w:tcPr>
                <w:p w14:paraId="653439CA" w14:textId="77777777" w:rsidR="00B12402" w:rsidRDefault="00B12402" w:rsidP="00886E4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sz w:val="20"/>
                      <w:szCs w:val="20"/>
                    </w:rPr>
                  </w:pPr>
                </w:p>
                <w:p w14:paraId="1F99F39E" w14:textId="3CB51F5C" w:rsidR="00B12402" w:rsidRPr="00577134" w:rsidRDefault="00B12402" w:rsidP="00886E4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a3"/>
                      <w:b w:val="0"/>
                      <w:bCs w:val="0"/>
                      <w:sz w:val="20"/>
                      <w:szCs w:val="20"/>
                    </w:rPr>
                    <w:t>Данные</w:t>
                  </w:r>
                  <w:proofErr w:type="spellEnd"/>
                  <w:r>
                    <w:rPr>
                      <w:rStyle w:val="a3"/>
                      <w:b w:val="0"/>
                      <w:bCs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 w:val="0"/>
                      <w:bCs w:val="0"/>
                      <w:sz w:val="20"/>
                      <w:szCs w:val="20"/>
                    </w:rPr>
                    <w:t>отсутствуют</w:t>
                  </w:r>
                  <w:proofErr w:type="spellEnd"/>
                </w:p>
              </w:tc>
            </w:tr>
            <w:tr w:rsidR="00B12402" w:rsidRPr="000841BF" w14:paraId="1EACF3F7" w14:textId="77777777" w:rsidTr="00886E46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090F34B2" w14:textId="6D13D2BB" w:rsidR="00B12402" w:rsidRPr="000F054F" w:rsidRDefault="00B12402" w:rsidP="00886E46">
                  <w:pPr>
                    <w:rPr>
                      <w:b w:val="0"/>
                    </w:rPr>
                  </w:pPr>
                  <w:proofErr w:type="spellStart"/>
                  <w:r>
                    <w:rPr>
                      <w:rStyle w:val="a3"/>
                      <w:b/>
                    </w:rPr>
                    <w:t>Силы</w:t>
                  </w:r>
                  <w:proofErr w:type="spellEnd"/>
                  <w:r>
                    <w:rPr>
                      <w:rStyle w:val="a3"/>
                      <w:b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/>
                    </w:rPr>
                    <w:t>соединителя</w:t>
                  </w:r>
                  <w:proofErr w:type="spellEnd"/>
                </w:p>
                <w:tbl>
                  <w:tblPr>
                    <w:tblStyle w:val="aa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B12402" w14:paraId="4BED6DE9" w14:textId="77777777" w:rsidTr="00886E46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76549E9" w14:textId="0277777C" w:rsidR="00B12402" w:rsidRDefault="00B12402" w:rsidP="00886E46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Тип</w:t>
                        </w:r>
                        <w:proofErr w:type="spellEnd"/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3D140CA" w14:textId="0781CA17" w:rsidR="00B12402" w:rsidRDefault="00B12402" w:rsidP="00886E46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X-</w:t>
                        </w: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составляющая</w:t>
                        </w:r>
                        <w:proofErr w:type="spellEnd"/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DAF7AB9" w14:textId="402AA3BA" w:rsidR="00B12402" w:rsidRDefault="00B12402" w:rsidP="00886E46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Y-</w:t>
                        </w: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составляющая</w:t>
                        </w:r>
                        <w:proofErr w:type="spellEnd"/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1003D012" w14:textId="7D0C3F5D" w:rsidR="00B12402" w:rsidRDefault="00B12402" w:rsidP="00886E46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Z-</w:t>
                        </w: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составляющая</w:t>
                        </w:r>
                        <w:proofErr w:type="spellEnd"/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7D51F33D" w14:textId="2F2E334B" w:rsidR="00B12402" w:rsidRDefault="00B12402" w:rsidP="00886E46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Результирующая</w:t>
                        </w:r>
                        <w:proofErr w:type="spellEnd"/>
                      </w:p>
                    </w:tc>
                  </w:tr>
                  <w:tr w:rsidR="00B12402" w14:paraId="01B6DC7D" w14:textId="77777777" w:rsidTr="00886E46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E9E5C22" w14:textId="39ABE93A" w:rsidR="00B12402" w:rsidRDefault="00B12402" w:rsidP="00886E46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Осевое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усилие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 xml:space="preserve">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C41720C" w14:textId="2C3C0950" w:rsidR="00B12402" w:rsidRPr="00EF37BF" w:rsidRDefault="00B12402" w:rsidP="00886E46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0.042907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5C10D35" w14:textId="65573A65" w:rsidR="00B12402" w:rsidRPr="00EF37BF" w:rsidRDefault="00B12402" w:rsidP="00886E46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A244B5F" w14:textId="597DE384" w:rsidR="00B12402" w:rsidRDefault="00B12402" w:rsidP="00886E46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3D6C604A" w14:textId="61793CF9" w:rsidR="00B12402" w:rsidRPr="00EF37BF" w:rsidRDefault="00B12402" w:rsidP="00886E46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0.042907</w:t>
                        </w:r>
                      </w:p>
                    </w:tc>
                  </w:tr>
                  <w:tr w:rsidR="00B12402" w14:paraId="10E9DC8F" w14:textId="77777777" w:rsidTr="00886E46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1C281F6" w14:textId="76BF22A0" w:rsidR="00B12402" w:rsidRDefault="00B12402" w:rsidP="00886E46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Поперечная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сила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 xml:space="preserve"> 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E007A22" w14:textId="1DA05BAC" w:rsidR="00B12402" w:rsidRDefault="00B12402" w:rsidP="00886E46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35A33EF" w14:textId="2BE99F97" w:rsidR="00B12402" w:rsidRDefault="00B12402" w:rsidP="00886E46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1.4416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687198A" w14:textId="3C9C2FFC" w:rsidR="00B12402" w:rsidRDefault="00B12402" w:rsidP="00886E46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-4.0893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7EB8213" w14:textId="4EE99F00" w:rsidR="00B12402" w:rsidRDefault="00B12402" w:rsidP="00886E46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4.3359</w:t>
                        </w:r>
                      </w:p>
                    </w:tc>
                  </w:tr>
                  <w:tr w:rsidR="00B12402" w14:paraId="4D6AEFB6" w14:textId="77777777" w:rsidTr="00886E46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E2C280C" w14:textId="1A7AE70C" w:rsidR="00B12402" w:rsidRDefault="00B12402" w:rsidP="00886E46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Изгибающий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момент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 xml:space="preserve"> (</w:t>
                        </w: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F090DD4" w14:textId="77FE673C" w:rsidR="00B12402" w:rsidRDefault="00B12402" w:rsidP="00886E46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9646411" w14:textId="75CB6B9E" w:rsidR="00B12402" w:rsidRDefault="00B12402" w:rsidP="00886E46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B5FC94D" w14:textId="17EC924C" w:rsidR="00B12402" w:rsidRDefault="00B12402" w:rsidP="00886E46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4BA62BF" w14:textId="69B537DC" w:rsidR="00B12402" w:rsidRDefault="00B12402" w:rsidP="00886E46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5F356693" w14:textId="77777777" w:rsidR="00B12402" w:rsidRPr="000841BF" w:rsidRDefault="00B12402" w:rsidP="00886E46">
                  <w:pPr>
                    <w:rPr>
                      <w:rStyle w:val="a3"/>
                      <w:sz w:val="20"/>
                      <w:szCs w:val="20"/>
                    </w:rPr>
                  </w:pPr>
                </w:p>
              </w:tc>
            </w:tr>
          </w:tbl>
          <w:p w14:paraId="3288637D" w14:textId="4ABB31EE" w:rsidR="00132707" w:rsidRDefault="00132707" w:rsidP="000A7C6B"/>
        </w:tc>
      </w:tr>
    </w:tbl>
    <w:p w14:paraId="613EE065" w14:textId="77777777" w:rsidR="00104BD8" w:rsidRDefault="00104BD8" w:rsidP="006936A0"/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0B86631B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433654C" w14:textId="1E9F06D6" w:rsidR="00104BD8" w:rsidRDefault="00B12402" w:rsidP="000A7C6B">
            <w:pPr>
              <w:pStyle w:val="1"/>
              <w:outlineLvl w:val="0"/>
            </w:pPr>
            <w:bookmarkStart w:id="14" w:name="_Toc40984361"/>
            <w:proofErr w:type="spellStart"/>
            <w:r>
              <w:lastRenderedPageBreak/>
              <w:t>Данные</w:t>
            </w:r>
            <w:proofErr w:type="spellEnd"/>
            <w:r>
              <w:t xml:space="preserve"> </w:t>
            </w:r>
            <w:proofErr w:type="spellStart"/>
            <w:r>
              <w:t>контакта</w:t>
            </w:r>
            <w:bookmarkEnd w:id="14"/>
            <w:proofErr w:type="spellEnd"/>
          </w:p>
          <w:p w14:paraId="02C1EFF3" w14:textId="0EA95CF2" w:rsidR="00104BD8" w:rsidRDefault="00B12402" w:rsidP="000A7C6B">
            <w:proofErr w:type="spellStart"/>
            <w:r>
              <w:t>Данные</w:t>
            </w:r>
            <w:proofErr w:type="spellEnd"/>
            <w:r>
              <w:t xml:space="preserve"> </w:t>
            </w:r>
            <w:proofErr w:type="spellStart"/>
            <w:r>
              <w:t>отсутствуют</w:t>
            </w:r>
            <w:proofErr w:type="spellEnd"/>
          </w:p>
          <w:p w14:paraId="006145FB" w14:textId="1E2C10B9" w:rsidR="00104BD8" w:rsidRDefault="00104BD8" w:rsidP="000A7C6B">
            <w:pPr>
              <w:rPr>
                <w:rStyle w:val="A30"/>
              </w:rPr>
            </w:pPr>
          </w:p>
          <w:p w14:paraId="2EC66110" w14:textId="77777777" w:rsidR="00104BD8" w:rsidRDefault="00104BD8" w:rsidP="000A7C6B"/>
        </w:tc>
      </w:tr>
    </w:tbl>
    <w:p w14:paraId="3D94BED4" w14:textId="77777777" w:rsidR="00A61A59" w:rsidRDefault="00A61A59" w:rsidP="006936A0"/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2AF15D61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E699174" w14:textId="240437B1" w:rsidR="00A61A59" w:rsidRDefault="00B12402" w:rsidP="000A7C6B">
            <w:pPr>
              <w:pStyle w:val="1"/>
              <w:outlineLvl w:val="0"/>
            </w:pPr>
            <w:bookmarkStart w:id="15" w:name="_Toc40984362"/>
            <w:proofErr w:type="spellStart"/>
            <w:r>
              <w:lastRenderedPageBreak/>
              <w:t>Информация</w:t>
            </w:r>
            <w:proofErr w:type="spellEnd"/>
            <w:r>
              <w:t xml:space="preserve"> о </w:t>
            </w:r>
            <w:proofErr w:type="spellStart"/>
            <w:r>
              <w:t>сетке</w:t>
            </w:r>
            <w:bookmarkEnd w:id="15"/>
            <w:proofErr w:type="spellEnd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7554675C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FDB8BB" w14:textId="3C42947E" w:rsidR="00A9531D" w:rsidRDefault="00B12402" w:rsidP="00C16188">
                  <w:proofErr w:type="spellStart"/>
                  <w:r>
                    <w:t>Тип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сетки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AA48A24" w14:textId="10506C31" w:rsidR="00A9531D" w:rsidRDefault="00B1240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Сетка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на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твердом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теле</w:t>
                  </w:r>
                  <w:proofErr w:type="spellEnd"/>
                </w:p>
              </w:tc>
            </w:tr>
            <w:tr w:rsidR="00B12402" w14:paraId="5DC9211C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909D27" w14:textId="08082723" w:rsidR="00B12402" w:rsidRDefault="00B12402" w:rsidP="00C16188">
                  <w:proofErr w:type="spellStart"/>
                  <w:r>
                    <w:t>Используемое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разбиение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E9C21F" w14:textId="3BD215C6" w:rsidR="00B12402" w:rsidRDefault="00B1240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Стандартная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сетка</w:t>
                  </w:r>
                  <w:proofErr w:type="spellEnd"/>
                </w:p>
              </w:tc>
            </w:tr>
            <w:tr w:rsidR="00B12402" w14:paraId="551317A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F6117C" w14:textId="587E62BD" w:rsidR="00B12402" w:rsidRDefault="00B12402" w:rsidP="00C16188">
                  <w:proofErr w:type="spellStart"/>
                  <w:r>
                    <w:t>Автоматическое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уплотнение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сетки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09912C" w14:textId="039ED20B" w:rsidR="00B12402" w:rsidRDefault="00B1240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Выкл</w:t>
                  </w:r>
                  <w:proofErr w:type="spellEnd"/>
                </w:p>
              </w:tc>
            </w:tr>
            <w:tr w:rsidR="00B12402" w14:paraId="37EA62F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C35B68" w14:textId="35E452BC" w:rsidR="00B12402" w:rsidRDefault="00B12402" w:rsidP="00C16188">
                  <w:proofErr w:type="spellStart"/>
                  <w:r>
                    <w:t>Включить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автоциклы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сетки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964BE6" w14:textId="1346D370" w:rsidR="00B12402" w:rsidRDefault="00B1240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Выкл</w:t>
                  </w:r>
                  <w:proofErr w:type="spellEnd"/>
                </w:p>
              </w:tc>
            </w:tr>
            <w:tr w:rsidR="00B12402" w14:paraId="0321D94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216D35" w14:textId="4499D276" w:rsidR="00B12402" w:rsidRDefault="00B12402" w:rsidP="00C16188">
                  <w:proofErr w:type="spellStart"/>
                  <w:r>
                    <w:t>Точки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Якобиана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675482" w14:textId="5C2BC5E5" w:rsidR="00B12402" w:rsidRDefault="00B1240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4 </w:t>
                  </w:r>
                  <w:proofErr w:type="spellStart"/>
                  <w:r>
                    <w:t>Точки</w:t>
                  </w:r>
                  <w:proofErr w:type="spellEnd"/>
                </w:p>
              </w:tc>
            </w:tr>
            <w:tr w:rsidR="00B12402" w14:paraId="234487DA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4C2AE6" w14:textId="171C8DCA" w:rsidR="00B12402" w:rsidRDefault="00B12402" w:rsidP="00C16188">
                  <w:proofErr w:type="spellStart"/>
                  <w:r>
                    <w:t>Размер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элемента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16799F" w14:textId="3D783ED2" w:rsidR="00B12402" w:rsidRDefault="00B1240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3.13492 mm</w:t>
                  </w:r>
                </w:p>
              </w:tc>
            </w:tr>
            <w:tr w:rsidR="00B12402" w14:paraId="36E2E47E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36047FB" w14:textId="39648187" w:rsidR="00B12402" w:rsidRDefault="00B12402" w:rsidP="00C16188">
                  <w:proofErr w:type="spellStart"/>
                  <w:r>
                    <w:t>Допуск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B61224" w14:textId="5FC9E405" w:rsidR="00B12402" w:rsidRDefault="00B1240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0.156746 mm</w:t>
                  </w:r>
                </w:p>
              </w:tc>
            </w:tr>
            <w:tr w:rsidR="00B12402" w14:paraId="50A8818A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378F81" w14:textId="6B7E6ABD" w:rsidR="00B12402" w:rsidRDefault="00B12402" w:rsidP="00C16188">
                  <w:proofErr w:type="spellStart"/>
                  <w:r>
                    <w:t>Эпюра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качества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сетки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8912F1" w14:textId="6BD1CC2B" w:rsidR="00B12402" w:rsidRDefault="00B1240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Высокая</w:t>
                  </w:r>
                  <w:proofErr w:type="spellEnd"/>
                </w:p>
              </w:tc>
            </w:tr>
          </w:tbl>
          <w:p w14:paraId="420E34ED" w14:textId="77777777" w:rsidR="00690657" w:rsidRDefault="00690657" w:rsidP="00690657"/>
          <w:p w14:paraId="36112F5B" w14:textId="45707757" w:rsidR="00A9531D" w:rsidRPr="00690657" w:rsidRDefault="00B12402" w:rsidP="00690657">
            <w:pPr>
              <w:pStyle w:val="2"/>
              <w:outlineLvl w:val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Информация</w:t>
            </w:r>
            <w:proofErr w:type="spellEnd"/>
            <w:r>
              <w:rPr>
                <w:sz w:val="24"/>
                <w:szCs w:val="24"/>
              </w:rPr>
              <w:t xml:space="preserve"> о </w:t>
            </w:r>
            <w:proofErr w:type="spellStart"/>
            <w:r>
              <w:rPr>
                <w:sz w:val="24"/>
                <w:szCs w:val="24"/>
              </w:rPr>
              <w:t>сетке</w:t>
            </w:r>
            <w:proofErr w:type="spellEnd"/>
            <w:r>
              <w:rPr>
                <w:sz w:val="24"/>
                <w:szCs w:val="24"/>
              </w:rPr>
              <w:t xml:space="preserve"> - </w:t>
            </w:r>
            <w:proofErr w:type="spellStart"/>
            <w:r>
              <w:rPr>
                <w:sz w:val="24"/>
                <w:szCs w:val="24"/>
              </w:rPr>
              <w:t>Детализация</w:t>
            </w:r>
            <w:proofErr w:type="spellEnd"/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46E95300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5285EF" w14:textId="11B9BC06" w:rsidR="007107BE" w:rsidRDefault="00B12402" w:rsidP="00C16188">
                  <w:proofErr w:type="spellStart"/>
                  <w:r>
                    <w:t>Всего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узлов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E8ED6E" w14:textId="4619256A" w:rsidR="007107BE" w:rsidRDefault="00B1240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8853</w:t>
                  </w:r>
                </w:p>
              </w:tc>
            </w:tr>
            <w:tr w:rsidR="00B12402" w14:paraId="0E0F27E7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B77E85" w14:textId="767A91D2" w:rsidR="00B12402" w:rsidRDefault="00B12402" w:rsidP="00C16188">
                  <w:proofErr w:type="spellStart"/>
                  <w:r>
                    <w:t>Всего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элементов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7D6817" w14:textId="57391B60" w:rsidR="00B12402" w:rsidRDefault="00B1240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5272</w:t>
                  </w:r>
                </w:p>
              </w:tc>
            </w:tr>
            <w:tr w:rsidR="00B12402" w14:paraId="6082EA4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311BB0" w14:textId="1962BCB4" w:rsidR="00B12402" w:rsidRDefault="00B12402" w:rsidP="00C16188">
                  <w:proofErr w:type="spellStart"/>
                  <w:r>
                    <w:t>Максимальное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соотношение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сторон</w:t>
                  </w:r>
                  <w:proofErr w:type="spellEnd"/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0009C1" w14:textId="7BEDF21F" w:rsidR="00B12402" w:rsidRDefault="00B1240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10.452</w:t>
                  </w:r>
                </w:p>
              </w:tc>
            </w:tr>
            <w:tr w:rsidR="00B12402" w14:paraId="5AA546D6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6655C4" w14:textId="119B783B" w:rsidR="00B12402" w:rsidRDefault="00B12402" w:rsidP="00C16188">
                  <w:r>
                    <w:t xml:space="preserve">% </w:t>
                  </w:r>
                  <w:proofErr w:type="spellStart"/>
                  <w:r>
                    <w:t>элементов</w:t>
                  </w:r>
                  <w:proofErr w:type="spellEnd"/>
                  <w:r>
                    <w:t xml:space="preserve"> с </w:t>
                  </w:r>
                  <w:proofErr w:type="spellStart"/>
                  <w:r>
                    <w:t>соотношением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сторон</w:t>
                  </w:r>
                  <w:proofErr w:type="spellEnd"/>
                  <w:r>
                    <w:t xml:space="preserve">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F4F69B" w14:textId="146025E9" w:rsidR="00B12402" w:rsidRDefault="00B1240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93.8</w:t>
                  </w:r>
                </w:p>
              </w:tc>
            </w:tr>
            <w:tr w:rsidR="00B12402" w14:paraId="0757D6F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4B7A44" w14:textId="4FDEC72D" w:rsidR="00B12402" w:rsidRDefault="00B12402" w:rsidP="00C16188">
                  <w:r>
                    <w:t xml:space="preserve">% </w:t>
                  </w:r>
                  <w:proofErr w:type="spellStart"/>
                  <w:r>
                    <w:t>элементов</w:t>
                  </w:r>
                  <w:proofErr w:type="spellEnd"/>
                  <w:r>
                    <w:t xml:space="preserve"> с </w:t>
                  </w:r>
                  <w:proofErr w:type="spellStart"/>
                  <w:r>
                    <w:t>соотношением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сторон</w:t>
                  </w:r>
                  <w:proofErr w:type="spellEnd"/>
                  <w:r>
                    <w:t xml:space="preserve">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9E34AF" w14:textId="308BF672" w:rsidR="00B12402" w:rsidRDefault="00B1240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0.0379</w:t>
                  </w:r>
                </w:p>
              </w:tc>
            </w:tr>
            <w:tr w:rsidR="00B12402" w14:paraId="52FDB366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292AFA6" w14:textId="69D81FA0" w:rsidR="00B12402" w:rsidRDefault="00B12402" w:rsidP="00C16188">
                  <w:r>
                    <w:t xml:space="preserve">% </w:t>
                  </w:r>
                  <w:proofErr w:type="spellStart"/>
                  <w:r>
                    <w:t>искаженных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элементов</w:t>
                  </w:r>
                  <w:proofErr w:type="spellEnd"/>
                  <w:r>
                    <w:t xml:space="preserve"> (</w:t>
                  </w:r>
                  <w:proofErr w:type="spellStart"/>
                  <w:r>
                    <w:t>Якобиан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694EB8" w14:textId="23423995" w:rsidR="00B12402" w:rsidRDefault="00B1240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B12402" w14:paraId="05D75A74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B6641B" w14:textId="31B5BDBA" w:rsidR="00B12402" w:rsidRDefault="00B12402" w:rsidP="00C16188">
                  <w:proofErr w:type="spellStart"/>
                  <w:r>
                    <w:t>Время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для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завершения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сетки</w:t>
                  </w:r>
                  <w:proofErr w:type="spellEnd"/>
                  <w:r>
                    <w:t xml:space="preserve"> (</w:t>
                  </w:r>
                  <w:proofErr w:type="spellStart"/>
                  <w:r>
                    <w:t>hh;mm;ss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2B1BD3" w14:textId="243C5B25" w:rsidR="00B12402" w:rsidRDefault="00B1240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00:00:03</w:t>
                  </w:r>
                </w:p>
              </w:tc>
            </w:tr>
            <w:tr w:rsidR="00B12402" w14:paraId="5F26D249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DDCBFD" w14:textId="6F5E30FB" w:rsidR="00B12402" w:rsidRDefault="00B12402" w:rsidP="00C16188">
                  <w:proofErr w:type="spellStart"/>
                  <w:r>
                    <w:t>Имя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компьютера</w:t>
                  </w:r>
                  <w:proofErr w:type="spellEnd"/>
                  <w:r>
                    <w:t xml:space="preserve">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7E74AA0" w14:textId="77777777" w:rsidR="00B12402" w:rsidRDefault="00B1240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14:paraId="35D16F6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00221021" w14:textId="0950803C" w:rsidR="00D803B1" w:rsidRDefault="00B12402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70544593" wp14:editId="0330F99C">
                        <wp:extent cx="6711315" cy="3743325"/>
                        <wp:effectExtent l="0" t="0" r="0" b="9525"/>
                        <wp:docPr id="11" name="Рисунок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743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D0B70C1" w14:textId="492B3401" w:rsidR="00A61A59" w:rsidRPr="00F077CB" w:rsidRDefault="00A61A59" w:rsidP="000A7C6B"/>
        </w:tc>
      </w:tr>
    </w:tbl>
    <w:p w14:paraId="08980DBC" w14:textId="77777777" w:rsidR="002C53F9" w:rsidRDefault="002C53F9" w:rsidP="006936A0"/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5931D931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C53A150" w14:textId="0308FA74" w:rsidR="002C53F9" w:rsidRDefault="00B12402" w:rsidP="000A7C6B">
            <w:pPr>
              <w:pStyle w:val="1"/>
              <w:outlineLvl w:val="0"/>
            </w:pPr>
            <w:bookmarkStart w:id="16" w:name="_Toc40984363"/>
            <w:proofErr w:type="spellStart"/>
            <w:r>
              <w:t>Данные</w:t>
            </w:r>
            <w:proofErr w:type="spellEnd"/>
            <w:r>
              <w:t xml:space="preserve"> </w:t>
            </w:r>
            <w:proofErr w:type="spellStart"/>
            <w:r>
              <w:t>датчиков</w:t>
            </w:r>
            <w:bookmarkEnd w:id="16"/>
            <w:proofErr w:type="spellEnd"/>
          </w:p>
          <w:p w14:paraId="2BD30349" w14:textId="1AF0756F" w:rsidR="002C53F9" w:rsidRPr="00F077CB" w:rsidRDefault="00B12402" w:rsidP="000A7C6B">
            <w:proofErr w:type="spellStart"/>
            <w:r>
              <w:t>Данные</w:t>
            </w:r>
            <w:proofErr w:type="spellEnd"/>
            <w:r>
              <w:t xml:space="preserve"> </w:t>
            </w:r>
            <w:proofErr w:type="spellStart"/>
            <w:r>
              <w:t>отсутствуют</w:t>
            </w:r>
            <w:proofErr w:type="spellEnd"/>
          </w:p>
        </w:tc>
      </w:tr>
    </w:tbl>
    <w:p w14:paraId="68661D31" w14:textId="77777777" w:rsidR="005F5B79" w:rsidRDefault="005F5B79" w:rsidP="00F12133"/>
    <w:tbl>
      <w:tblPr>
        <w:tblStyle w:val="aa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783EAFB8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307ACC53" w14:textId="48B23BBB" w:rsidR="005F5B79" w:rsidRDefault="00B12402" w:rsidP="000A7C6B">
            <w:pPr>
              <w:pStyle w:val="1"/>
              <w:outlineLvl w:val="0"/>
            </w:pPr>
            <w:bookmarkStart w:id="17" w:name="_Toc40984364"/>
            <w:proofErr w:type="spellStart"/>
            <w:r>
              <w:t>Результирующие</w:t>
            </w:r>
            <w:proofErr w:type="spellEnd"/>
            <w:r>
              <w:t xml:space="preserve"> </w:t>
            </w:r>
            <w:proofErr w:type="spellStart"/>
            <w:r>
              <w:t>силы</w:t>
            </w:r>
            <w:bookmarkEnd w:id="17"/>
            <w:proofErr w:type="spellEnd"/>
          </w:p>
          <w:p w14:paraId="71FD58BA" w14:textId="36BFA912" w:rsidR="005F5B79" w:rsidRPr="000B04D4" w:rsidRDefault="00B12402" w:rsidP="000A7C6B">
            <w:pPr>
              <w:pStyle w:val="2"/>
              <w:outlineLvl w:val="1"/>
            </w:pPr>
            <w:proofErr w:type="spellStart"/>
            <w:r>
              <w:t>Силы</w:t>
            </w:r>
            <w:proofErr w:type="spellEnd"/>
            <w:r>
              <w:t xml:space="preserve"> </w:t>
            </w:r>
            <w:proofErr w:type="spellStart"/>
            <w:r>
              <w:t>реакции</w:t>
            </w:r>
            <w:proofErr w:type="spellEnd"/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75C2A0C2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F41C9D7" w14:textId="50C173CF" w:rsidR="005F5B79" w:rsidRDefault="00B12402" w:rsidP="000A7C6B">
                  <w:proofErr w:type="spellStart"/>
                  <w:r>
                    <w:t>Выбранный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набор</w:t>
                  </w:r>
                  <w:proofErr w:type="spellEnd"/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9E8F0BB" w14:textId="166BD3BA" w:rsidR="005F5B79" w:rsidRDefault="00B1240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Единицы</w:t>
                  </w:r>
                  <w:proofErr w:type="spellEnd"/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868158B" w14:textId="18C6C28D" w:rsidR="005F5B79" w:rsidRDefault="00B1240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Сумма</w:t>
                  </w:r>
                  <w:proofErr w:type="spellEnd"/>
                  <w:r>
                    <w:t xml:space="preserve">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C0F46A6" w14:textId="20B273F0" w:rsidR="005F5B79" w:rsidRDefault="00B1240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Сумма</w:t>
                  </w:r>
                  <w:proofErr w:type="spellEnd"/>
                  <w:r>
                    <w:t xml:space="preserve">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115F6EB" w14:textId="0081CFD2" w:rsidR="005F5B79" w:rsidRDefault="00B1240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Сумма</w:t>
                  </w:r>
                  <w:proofErr w:type="spellEnd"/>
                  <w:r>
                    <w:t xml:space="preserve">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2AE5A16" w14:textId="07CCB453" w:rsidR="005F5B79" w:rsidRDefault="00B1240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Результирующая</w:t>
                  </w:r>
                  <w:proofErr w:type="spellEnd"/>
                </w:p>
              </w:tc>
            </w:tr>
            <w:tr w:rsidR="005F5B79" w14:paraId="7BA75EAC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69E171C" w14:textId="2884A13F" w:rsidR="005F5B79" w:rsidRPr="004D2956" w:rsidRDefault="00B12402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всей</w:t>
                  </w:r>
                  <w:proofErr w:type="spellEnd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модели</w:t>
                  </w:r>
                  <w:proofErr w:type="spellEnd"/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9E9557A" w14:textId="41A63CD2" w:rsidR="005F5B79" w:rsidRPr="004D2956" w:rsidRDefault="00B1240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7810E06" w14:textId="1C2251C6" w:rsidR="005F5B79" w:rsidRPr="004D2956" w:rsidRDefault="00B1240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-1.14644e-007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D03DAD1" w14:textId="7916758E" w:rsidR="005F5B79" w:rsidRPr="004D2956" w:rsidRDefault="00B1240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3.55831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7EE4736" w14:textId="0F0E4E49" w:rsidR="005F5B79" w:rsidRPr="004D2956" w:rsidRDefault="00B1240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-9.8107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B2EC0CD" w14:textId="532E84F8" w:rsidR="005F5B79" w:rsidRPr="004D2956" w:rsidRDefault="00B1240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10.4361</w:t>
                  </w:r>
                </w:p>
              </w:tc>
            </w:tr>
          </w:tbl>
          <w:p w14:paraId="5EE7E365" w14:textId="0ADA3835" w:rsidR="005F5B79" w:rsidRPr="000B04D4" w:rsidRDefault="00B12402" w:rsidP="000A7C6B">
            <w:pPr>
              <w:pStyle w:val="2"/>
              <w:outlineLvl w:val="1"/>
            </w:pPr>
            <w:proofErr w:type="spellStart"/>
            <w:r>
              <w:t>Моменты</w:t>
            </w:r>
            <w:proofErr w:type="spellEnd"/>
            <w:r>
              <w:t xml:space="preserve"> </w:t>
            </w:r>
            <w:proofErr w:type="spellStart"/>
            <w:r>
              <w:t>реакции</w:t>
            </w:r>
            <w:proofErr w:type="spellEnd"/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16BFFCA9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10B7DBA" w14:textId="6A58277C" w:rsidR="005F5B79" w:rsidRDefault="00B12402" w:rsidP="000A7C6B">
                  <w:proofErr w:type="spellStart"/>
                  <w:r>
                    <w:t>Выбранный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набор</w:t>
                  </w:r>
                  <w:proofErr w:type="spellEnd"/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0E2E87E" w14:textId="1DA2A34C" w:rsidR="005F5B79" w:rsidRDefault="00B1240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Единицы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BFDEBCA" w14:textId="609E5A0D" w:rsidR="005F5B79" w:rsidRDefault="00B1240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Сумма</w:t>
                  </w:r>
                  <w:proofErr w:type="spellEnd"/>
                  <w:r>
                    <w:t xml:space="preserve">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74B6456" w14:textId="613ADA22" w:rsidR="005F5B79" w:rsidRDefault="00B1240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Сумма</w:t>
                  </w:r>
                  <w:proofErr w:type="spellEnd"/>
                  <w:r>
                    <w:t xml:space="preserve">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254FF10" w14:textId="7B058E3C" w:rsidR="005F5B79" w:rsidRDefault="00B1240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Сумма</w:t>
                  </w:r>
                  <w:proofErr w:type="spellEnd"/>
                  <w:r>
                    <w:t xml:space="preserve">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1C9D367" w14:textId="036B9526" w:rsidR="005F5B79" w:rsidRDefault="00B1240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Результирующая</w:t>
                  </w:r>
                  <w:proofErr w:type="spellEnd"/>
                </w:p>
              </w:tc>
            </w:tr>
            <w:tr w:rsidR="005F5B79" w14:paraId="18465590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E4CA048" w14:textId="52EFA1FA" w:rsidR="005F5B79" w:rsidRPr="004D2956" w:rsidRDefault="00B12402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всей</w:t>
                  </w:r>
                  <w:proofErr w:type="spellEnd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модели</w:t>
                  </w:r>
                  <w:proofErr w:type="spellEnd"/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CADCF89" w14:textId="035F6AF0" w:rsidR="005F5B79" w:rsidRPr="004D2956" w:rsidRDefault="00B1240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2FF8B64" w14:textId="35F1903F" w:rsidR="005F5B79" w:rsidRPr="004D2956" w:rsidRDefault="00B1240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0936640" w14:textId="29CF2444" w:rsidR="005F5B79" w:rsidRPr="004D2956" w:rsidRDefault="00B1240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1C686E2" w14:textId="1F2E88C3" w:rsidR="005F5B79" w:rsidRPr="004D2956" w:rsidRDefault="00B1240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8315993" w14:textId="51458B13" w:rsidR="005F5B79" w:rsidRPr="004D2956" w:rsidRDefault="00B1240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5D4D4436" w14:textId="77777777" w:rsidR="005F5B79" w:rsidRDefault="005F5B79" w:rsidP="000A7C6B"/>
        </w:tc>
      </w:tr>
      <w:tr w:rsidR="005F5B79" w14:paraId="66E4ED33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1D692CB5" w14:textId="1DDD2810"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14:paraId="776CA85F" w14:textId="77777777" w:rsidR="00EC2432" w:rsidRDefault="00EC2432" w:rsidP="00EC2432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3E31D493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8B59E56" w14:textId="7B43A3C1" w:rsidR="0050542D" w:rsidRPr="00B12402" w:rsidRDefault="00B12402" w:rsidP="00B12402">
            <w:pPr>
              <w:pStyle w:val="1"/>
            </w:pPr>
            <w:bookmarkStart w:id="21" w:name="_Toc40984365"/>
            <w:proofErr w:type="spellStart"/>
            <w:r>
              <w:t>Балки</w:t>
            </w:r>
            <w:bookmarkEnd w:id="21"/>
            <w:proofErr w:type="spellEnd"/>
          </w:p>
          <w:p w14:paraId="26F5C922" w14:textId="7919D196" w:rsidR="00EC2432" w:rsidRDefault="00B12402" w:rsidP="000A7C6B">
            <w:proofErr w:type="spellStart"/>
            <w:r>
              <w:rPr>
                <w:sz w:val="24"/>
                <w:szCs w:val="24"/>
              </w:rPr>
              <w:t>Данные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отсутствуют</w:t>
            </w:r>
            <w:proofErr w:type="spellEnd"/>
          </w:p>
        </w:tc>
      </w:tr>
    </w:tbl>
    <w:p w14:paraId="18B4E039" w14:textId="77777777" w:rsidR="00EC2432" w:rsidRDefault="00EC2432" w:rsidP="0094009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1DA5EFDF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E0AB5DC" w14:textId="4CAAE101" w:rsidR="00EC2432" w:rsidRDefault="00B12402" w:rsidP="000A7C6B">
            <w:pPr>
              <w:pStyle w:val="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40984366"/>
            <w:proofErr w:type="spellStart"/>
            <w:r>
              <w:lastRenderedPageBreak/>
              <w:t>Результаты</w:t>
            </w:r>
            <w:proofErr w:type="spellEnd"/>
            <w:r>
              <w:t xml:space="preserve"> </w:t>
            </w:r>
            <w:proofErr w:type="spellStart"/>
            <w:r>
              <w:t>исследования</w:t>
            </w:r>
            <w:bookmarkEnd w:id="25"/>
            <w:proofErr w:type="spellEnd"/>
          </w:p>
          <w:p w14:paraId="3F304497" w14:textId="77E84FC0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6"/>
              <w:gridCol w:w="3034"/>
              <w:gridCol w:w="2607"/>
              <w:gridCol w:w="2587"/>
            </w:tblGrid>
            <w:tr w:rsidR="00B12402" w14:paraId="61DBCEF4" w14:textId="77777777" w:rsidTr="00886E4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418CC18" w14:textId="664037AB" w:rsidR="00B12402" w:rsidRDefault="00B12402" w:rsidP="00B12402">
                  <w:proofErr w:type="spellStart"/>
                  <w:r>
                    <w:t>Имя</w:t>
                  </w:r>
                  <w:proofErr w:type="spellEnd"/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65A77DA" w14:textId="6B5B0E2E" w:rsidR="00B12402" w:rsidRDefault="00B12402" w:rsidP="00B1240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Тип</w:t>
                  </w:r>
                  <w:proofErr w:type="spellEnd"/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7B4DCCF" w14:textId="577AFE58" w:rsidR="00B12402" w:rsidRDefault="00B12402" w:rsidP="00B1240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Мин</w:t>
                  </w:r>
                  <w:proofErr w:type="spellEnd"/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3087B948" w14:textId="4F1A34DD" w:rsidR="00B12402" w:rsidRDefault="00B12402" w:rsidP="00B1240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Макс</w:t>
                  </w:r>
                  <w:proofErr w:type="spellEnd"/>
                </w:p>
              </w:tc>
            </w:tr>
            <w:tr w:rsidR="00B12402" w14:paraId="400A179E" w14:textId="77777777" w:rsidTr="00886E4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89F51A3" w14:textId="0E3AE169" w:rsidR="00B12402" w:rsidRPr="004D2956" w:rsidRDefault="00B12402" w:rsidP="00B12402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Напряжение1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30BC2BE" w14:textId="32CBA498" w:rsidR="00B12402" w:rsidRPr="004D2956" w:rsidRDefault="00B12402" w:rsidP="00B124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VON: </w:t>
                  </w:r>
                  <w:proofErr w:type="spellStart"/>
                  <w:r>
                    <w:rPr>
                      <w:sz w:val="20"/>
                      <w:szCs w:val="20"/>
                    </w:rPr>
                    <w:t>Напряжение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Von Mises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CAE50CA" w14:textId="77777777" w:rsidR="00B12402" w:rsidRDefault="00B12402" w:rsidP="00B124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1.329e+001N/m^2</w:t>
                  </w:r>
                </w:p>
                <w:p w14:paraId="153AB56A" w14:textId="465E5057" w:rsidR="00B12402" w:rsidRPr="004D2956" w:rsidRDefault="00B12402" w:rsidP="00B124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Узел</w:t>
                  </w:r>
                  <w:proofErr w:type="spellEnd"/>
                  <w:r>
                    <w:rPr>
                      <w:sz w:val="20"/>
                      <w:szCs w:val="20"/>
                    </w:rPr>
                    <w:t>: 48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2EC933B" w14:textId="77777777" w:rsidR="00B12402" w:rsidRDefault="00B12402" w:rsidP="00B124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9.583e+005N/m^2</w:t>
                  </w:r>
                </w:p>
                <w:p w14:paraId="084E5471" w14:textId="48D8F488" w:rsidR="00B12402" w:rsidRPr="004D2956" w:rsidRDefault="00B12402" w:rsidP="00B124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Узел</w:t>
                  </w:r>
                  <w:proofErr w:type="spellEnd"/>
                  <w:r>
                    <w:rPr>
                      <w:sz w:val="20"/>
                      <w:szCs w:val="20"/>
                    </w:rPr>
                    <w:t>: 7796</w:t>
                  </w:r>
                </w:p>
              </w:tc>
            </w:tr>
            <w:tr w:rsidR="00B12402" w14:paraId="096C1BE4" w14:textId="77777777" w:rsidTr="00886E4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38D473" w14:textId="05546C8C" w:rsidR="00B12402" w:rsidRDefault="00B12402" w:rsidP="00B12402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12D4FB46" wp14:editId="0A2E5A4E">
                        <wp:extent cx="6858000" cy="3825240"/>
                        <wp:effectExtent l="0" t="0" r="0" b="3810"/>
                        <wp:docPr id="12" name="Рисунок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252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53B27A1" w14:textId="70036D8C" w:rsidR="00B12402" w:rsidRPr="004D2956" w:rsidRDefault="00B12402" w:rsidP="00B1240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val_2-Статический анализ 2-Напряжение-Напряжение1</w:t>
                  </w:r>
                </w:p>
              </w:tc>
            </w:tr>
          </w:tbl>
          <w:p w14:paraId="26486732" w14:textId="1376A97C" w:rsidR="00B12402" w:rsidRDefault="00B1240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41"/>
              <w:gridCol w:w="3565"/>
              <w:gridCol w:w="2185"/>
              <w:gridCol w:w="2163"/>
            </w:tblGrid>
            <w:tr w:rsidR="00B12402" w14:paraId="2583CACB" w14:textId="77777777" w:rsidTr="00886E4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2A74590" w14:textId="4F9392F8" w:rsidR="00B12402" w:rsidRDefault="00B12402" w:rsidP="00B12402">
                  <w:proofErr w:type="spellStart"/>
                  <w:r>
                    <w:t>Имя</w:t>
                  </w:r>
                  <w:proofErr w:type="spellEnd"/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62459FD" w14:textId="45587148" w:rsidR="00B12402" w:rsidRDefault="00B12402" w:rsidP="00B1240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Тип</w:t>
                  </w:r>
                  <w:proofErr w:type="spellEnd"/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B9D0CFD" w14:textId="7EFED927" w:rsidR="00B12402" w:rsidRDefault="00B12402" w:rsidP="00B1240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Мин</w:t>
                  </w:r>
                  <w:proofErr w:type="spellEnd"/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430803BA" w14:textId="01E35528" w:rsidR="00B12402" w:rsidRDefault="00B12402" w:rsidP="00B1240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Макс</w:t>
                  </w:r>
                  <w:proofErr w:type="spellEnd"/>
                </w:p>
              </w:tc>
            </w:tr>
            <w:tr w:rsidR="00B12402" w14:paraId="7FD9683A" w14:textId="77777777" w:rsidTr="00886E4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C078784" w14:textId="74431CBC" w:rsidR="00B12402" w:rsidRPr="004D2956" w:rsidRDefault="00B12402" w:rsidP="00B12402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Перемещение1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7E6AE84" w14:textId="4A78C496" w:rsidR="00B12402" w:rsidRPr="004D2956" w:rsidRDefault="00B12402" w:rsidP="00B124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URES:   </w:t>
                  </w:r>
                  <w:proofErr w:type="spellStart"/>
                  <w:r>
                    <w:rPr>
                      <w:sz w:val="20"/>
                      <w:szCs w:val="20"/>
                    </w:rPr>
                    <w:t>Результирующее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перемещение</w:t>
                  </w:r>
                  <w:proofErr w:type="spellEnd"/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DBF2B47" w14:textId="77777777" w:rsidR="00B12402" w:rsidRDefault="00B12402" w:rsidP="00B124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2.701e-009mm</w:t>
                  </w:r>
                </w:p>
                <w:p w14:paraId="47C1D671" w14:textId="69EC16EF" w:rsidR="00B12402" w:rsidRPr="004D2956" w:rsidRDefault="00B12402" w:rsidP="00B124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Узел</w:t>
                  </w:r>
                  <w:proofErr w:type="spellEnd"/>
                  <w:r>
                    <w:rPr>
                      <w:sz w:val="20"/>
                      <w:szCs w:val="20"/>
                    </w:rPr>
                    <w:t>: 5277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5068B5B" w14:textId="77777777" w:rsidR="00B12402" w:rsidRDefault="00B12402" w:rsidP="00B124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6.282e-003mm</w:t>
                  </w:r>
                </w:p>
                <w:p w14:paraId="724C9ABE" w14:textId="371CECEA" w:rsidR="00B12402" w:rsidRPr="004D2956" w:rsidRDefault="00B12402" w:rsidP="00B124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Узел</w:t>
                  </w:r>
                  <w:proofErr w:type="spellEnd"/>
                  <w:r>
                    <w:rPr>
                      <w:sz w:val="20"/>
                      <w:szCs w:val="20"/>
                    </w:rPr>
                    <w:t>: 4421</w:t>
                  </w:r>
                </w:p>
              </w:tc>
            </w:tr>
            <w:tr w:rsidR="00B12402" w14:paraId="345C6562" w14:textId="77777777" w:rsidTr="00886E4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8066FD" w14:textId="617D2E9D" w:rsidR="00B12402" w:rsidRDefault="00B12402" w:rsidP="00B12402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1A721D8C" wp14:editId="3897FB6A">
                        <wp:extent cx="6858000" cy="3825240"/>
                        <wp:effectExtent l="0" t="0" r="0" b="3810"/>
                        <wp:docPr id="13" name="Рисунок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252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FBE3BC" w14:textId="202411DF" w:rsidR="00B12402" w:rsidRPr="004D2956" w:rsidRDefault="00B12402" w:rsidP="00B1240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val_2-Статический анализ 2-Перемещение-Перемещение1</w:t>
                  </w:r>
                </w:p>
              </w:tc>
            </w:tr>
          </w:tbl>
          <w:p w14:paraId="4A50C19A" w14:textId="57AA4262" w:rsidR="00B12402" w:rsidRDefault="00B1240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51"/>
              <w:gridCol w:w="3431"/>
              <w:gridCol w:w="2297"/>
              <w:gridCol w:w="2275"/>
            </w:tblGrid>
            <w:tr w:rsidR="00B12402" w14:paraId="482BE3EE" w14:textId="77777777" w:rsidTr="00886E4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D0AA912" w14:textId="5F440B4E" w:rsidR="00B12402" w:rsidRDefault="00B12402" w:rsidP="00B12402">
                  <w:proofErr w:type="spellStart"/>
                  <w:r>
                    <w:t>Имя</w:t>
                  </w:r>
                  <w:proofErr w:type="spellEnd"/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D04BFB3" w14:textId="56FF3E42" w:rsidR="00B12402" w:rsidRDefault="00B12402" w:rsidP="00B1240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Тип</w:t>
                  </w:r>
                  <w:proofErr w:type="spellEnd"/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A3B1DA7" w14:textId="5423352A" w:rsidR="00B12402" w:rsidRDefault="00B12402" w:rsidP="00B1240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Мин</w:t>
                  </w:r>
                  <w:proofErr w:type="spellEnd"/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8ED7199" w14:textId="6405FF32" w:rsidR="00B12402" w:rsidRDefault="00B12402" w:rsidP="00B1240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Макс</w:t>
                  </w:r>
                  <w:proofErr w:type="spellEnd"/>
                </w:p>
              </w:tc>
            </w:tr>
            <w:tr w:rsidR="00B12402" w14:paraId="4348B55C" w14:textId="77777777" w:rsidTr="00886E4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6D40A49" w14:textId="31F13391" w:rsidR="00B12402" w:rsidRPr="004D2956" w:rsidRDefault="00B12402" w:rsidP="00B12402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Деформация1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F9B70C8" w14:textId="6A499B52" w:rsidR="00B12402" w:rsidRPr="004D2956" w:rsidRDefault="00B12402" w:rsidP="00B124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ESTRN: </w:t>
                  </w:r>
                  <w:proofErr w:type="spellStart"/>
                  <w:r>
                    <w:rPr>
                      <w:sz w:val="20"/>
                      <w:szCs w:val="20"/>
                    </w:rPr>
                    <w:t>Эквивалентная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</w:rPr>
                    <w:t>деформация</w:t>
                  </w:r>
                  <w:proofErr w:type="spellEnd"/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54718D1" w14:textId="77777777" w:rsidR="00B12402" w:rsidRDefault="00B12402" w:rsidP="00B124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6.848e-009</w:t>
                  </w:r>
                </w:p>
                <w:p w14:paraId="29426F77" w14:textId="538FEAE2" w:rsidR="00B12402" w:rsidRPr="004D2956" w:rsidRDefault="00B12402" w:rsidP="00B124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Элемент</w:t>
                  </w:r>
                  <w:proofErr w:type="spellEnd"/>
                  <w:r>
                    <w:rPr>
                      <w:sz w:val="20"/>
                      <w:szCs w:val="20"/>
                    </w:rPr>
                    <w:t>: 2463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5CB91B2" w14:textId="77777777" w:rsidR="00B12402" w:rsidRDefault="00B12402" w:rsidP="00B124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3.472e-004</w:t>
                  </w:r>
                </w:p>
                <w:p w14:paraId="74BAF4A8" w14:textId="6DA109C4" w:rsidR="00B12402" w:rsidRPr="004D2956" w:rsidRDefault="00B12402" w:rsidP="00B124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Элемент</w:t>
                  </w:r>
                  <w:proofErr w:type="spellEnd"/>
                  <w:r>
                    <w:rPr>
                      <w:sz w:val="20"/>
                      <w:szCs w:val="20"/>
                    </w:rPr>
                    <w:t>: 4236</w:t>
                  </w:r>
                </w:p>
              </w:tc>
            </w:tr>
            <w:tr w:rsidR="00B12402" w14:paraId="71E6103B" w14:textId="77777777" w:rsidTr="00886E4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626CA7" w14:textId="3CDB640D" w:rsidR="00B12402" w:rsidRDefault="00B12402" w:rsidP="00B12402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479A1360" wp14:editId="63B1A330">
                        <wp:extent cx="6858000" cy="3825240"/>
                        <wp:effectExtent l="0" t="0" r="0" b="3810"/>
                        <wp:docPr id="14" name="Рисунок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252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EF2186" w14:textId="742D6B53" w:rsidR="00B12402" w:rsidRPr="004D2956" w:rsidRDefault="00B12402" w:rsidP="00B1240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val_2-Статический анализ 2-Деформация-Деформация1</w:t>
                  </w:r>
                </w:p>
              </w:tc>
            </w:tr>
          </w:tbl>
          <w:p w14:paraId="39C18504" w14:textId="77777777" w:rsidR="00B12402" w:rsidRPr="000B04D4" w:rsidRDefault="00B12402" w:rsidP="000A7C6B"/>
          <w:bookmarkEnd w:id="22"/>
          <w:bookmarkEnd w:id="23"/>
          <w:bookmarkEnd w:id="24"/>
          <w:p w14:paraId="0056D13E" w14:textId="134C3BA3" w:rsidR="00EC2432" w:rsidRDefault="00EC2432" w:rsidP="000A7C6B"/>
        </w:tc>
      </w:tr>
    </w:tbl>
    <w:p w14:paraId="01F00845" w14:textId="77777777" w:rsidR="000B1701" w:rsidRDefault="000B1701" w:rsidP="000B1701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14:paraId="4C42B8B1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E4E4890" w14:textId="113934CC" w:rsidR="000B1701" w:rsidRDefault="00B12402" w:rsidP="00B12402">
            <w:pPr>
              <w:pStyle w:val="1"/>
            </w:pPr>
            <w:bookmarkStart w:id="26" w:name="_Toc40984367"/>
            <w:proofErr w:type="spellStart"/>
            <w:r>
              <w:t>Вывод</w:t>
            </w:r>
            <w:bookmarkEnd w:id="26"/>
            <w:proofErr w:type="spellEnd"/>
          </w:p>
        </w:tc>
      </w:tr>
    </w:tbl>
    <w:p w14:paraId="245411D1" w14:textId="76E808D0" w:rsidR="00AC3438" w:rsidRPr="00AC3438" w:rsidRDefault="00AC3438" w:rsidP="00FE0924"/>
    <w:sectPr w:rsidR="00AC3438" w:rsidRPr="00AC3438" w:rsidSect="00B12402">
      <w:headerReference w:type="default" r:id="rId19"/>
      <w:footerReference w:type="default" r:id="rId20"/>
      <w:headerReference w:type="first" r:id="rId21"/>
      <w:footerReference w:type="first" r:id="rId22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9928F0" w14:textId="77777777" w:rsidR="00B12402" w:rsidRDefault="00B12402" w:rsidP="00F25CD7">
      <w:pPr>
        <w:spacing w:after="0" w:line="240" w:lineRule="auto"/>
      </w:pPr>
      <w:r>
        <w:separator/>
      </w:r>
    </w:p>
  </w:endnote>
  <w:endnote w:type="continuationSeparator" w:id="0">
    <w:p w14:paraId="001F4D24" w14:textId="77777777" w:rsidR="00B12402" w:rsidRDefault="00B12402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a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14:paraId="35589065" w14:textId="77777777" w:rsidTr="003E1AE9">
      <w:tc>
        <w:tcPr>
          <w:tcW w:w="867" w:type="pct"/>
        </w:tcPr>
        <w:p w14:paraId="1ACA5EF0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08566655" wp14:editId="75A07822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60A8E2F2" w14:textId="18FAFA48" w:rsidR="00DC4D2F" w:rsidRPr="00B12402" w:rsidRDefault="00B12402" w:rsidP="00E217C8">
          <w:pPr>
            <w:rPr>
              <w:rFonts w:asciiTheme="majorHAnsi" w:hAnsiTheme="majorHAnsi"/>
              <w:lang w:val="ru-RU"/>
            </w:rPr>
          </w:pPr>
          <w:r w:rsidRPr="00B12402">
            <w:rPr>
              <w:rFonts w:asciiTheme="majorHAnsi" w:hAnsiTheme="majorHAnsi"/>
              <w:color w:val="808080" w:themeColor="background1" w:themeShade="80"/>
              <w:sz w:val="18"/>
              <w:szCs w:val="18"/>
              <w:lang w:val="ru-RU"/>
            </w:rPr>
            <w:t xml:space="preserve">Проанализировано с помощью </w:t>
          </w: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SOLIDWORKS</w:t>
          </w:r>
          <w:r w:rsidRPr="00B12402">
            <w:rPr>
              <w:rFonts w:asciiTheme="majorHAnsi" w:hAnsiTheme="majorHAnsi"/>
              <w:color w:val="808080" w:themeColor="background1" w:themeShade="80"/>
              <w:sz w:val="18"/>
              <w:szCs w:val="18"/>
              <w:lang w:val="ru-RU"/>
            </w:rPr>
            <w:t xml:space="preserve"> </w:t>
          </w: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</w:t>
          </w:r>
        </w:p>
      </w:tc>
      <w:tc>
        <w:tcPr>
          <w:tcW w:w="2079" w:type="pct"/>
          <w:vAlign w:val="bottom"/>
        </w:tcPr>
        <w:p w14:paraId="4A173BE0" w14:textId="5DEFBF1B" w:rsidR="00DC4D2F" w:rsidRDefault="00B12402" w:rsidP="00E217C8">
          <w:pPr>
            <w:jc w:val="right"/>
            <w:rPr>
              <w:rFonts w:asciiTheme="majorHAnsi" w:hAnsiTheme="majorHAnsi"/>
            </w:rPr>
          </w:pP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Симуляция</w:t>
          </w:r>
          <w:proofErr w:type="spell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 val_2</w:t>
          </w:r>
        </w:p>
      </w:tc>
      <w:tc>
        <w:tcPr>
          <w:tcW w:w="0" w:type="auto"/>
          <w:vAlign w:val="bottom"/>
        </w:tcPr>
        <w:p w14:paraId="7860D1AB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21A85586" w14:textId="77777777" w:rsidR="00DC4D2F" w:rsidRPr="00BF0BC4" w:rsidRDefault="00DC4D2F" w:rsidP="00BF0BC4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a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50B03C36" w14:textId="77777777" w:rsidTr="00BF0BC4">
      <w:tc>
        <w:tcPr>
          <w:tcW w:w="1908" w:type="dxa"/>
        </w:tcPr>
        <w:p w14:paraId="7AA9C1E7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282DA577" wp14:editId="7A319C78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5D80C3A9" w14:textId="177A7BBB" w:rsidR="00DC4D2F" w:rsidRPr="00B12402" w:rsidRDefault="00B12402" w:rsidP="00BF0BC4">
          <w:pPr>
            <w:rPr>
              <w:rFonts w:asciiTheme="majorHAnsi" w:hAnsiTheme="majorHAnsi"/>
              <w:lang w:val="ru-RU"/>
            </w:rPr>
          </w:pPr>
          <w:r w:rsidRPr="00B12402">
            <w:rPr>
              <w:rFonts w:asciiTheme="majorHAnsi" w:hAnsiTheme="majorHAnsi"/>
              <w:color w:val="808080" w:themeColor="background1" w:themeShade="80"/>
              <w:sz w:val="18"/>
              <w:szCs w:val="18"/>
              <w:lang w:val="ru-RU"/>
            </w:rPr>
            <w:t xml:space="preserve">Проанализировано с помощью </w:t>
          </w: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SOLIDWORKS</w:t>
          </w:r>
          <w:r w:rsidRPr="00B12402">
            <w:rPr>
              <w:rFonts w:asciiTheme="majorHAnsi" w:hAnsiTheme="majorHAnsi"/>
              <w:color w:val="808080" w:themeColor="background1" w:themeShade="80"/>
              <w:sz w:val="18"/>
              <w:szCs w:val="18"/>
              <w:lang w:val="ru-RU"/>
            </w:rPr>
            <w:t xml:space="preserve"> </w:t>
          </w: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2FDF1744" w14:textId="28B2CF26" w:rsidR="00DC4D2F" w:rsidRDefault="00B12402" w:rsidP="00BF0BC4">
          <w:pPr>
            <w:jc w:val="right"/>
            <w:rPr>
              <w:rFonts w:asciiTheme="majorHAnsi" w:hAnsiTheme="majorHAnsi"/>
            </w:rPr>
          </w:pP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Симуляция</w:t>
          </w:r>
          <w:proofErr w:type="spellEnd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 val_2</w:t>
          </w:r>
        </w:p>
      </w:tc>
      <w:tc>
        <w:tcPr>
          <w:tcW w:w="360" w:type="dxa"/>
          <w:vAlign w:val="bottom"/>
        </w:tcPr>
        <w:p w14:paraId="1C8C629F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1402C447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679378" w14:textId="77777777" w:rsidR="00B12402" w:rsidRDefault="00B12402" w:rsidP="00F25CD7">
      <w:pPr>
        <w:spacing w:after="0" w:line="240" w:lineRule="auto"/>
      </w:pPr>
      <w:r>
        <w:separator/>
      </w:r>
    </w:p>
  </w:footnote>
  <w:footnote w:type="continuationSeparator" w:id="0">
    <w:p w14:paraId="40FA22DC" w14:textId="77777777" w:rsidR="00B12402" w:rsidRDefault="00B12402" w:rsidP="00F25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a"/>
      <w:tblW w:w="10998" w:type="dxa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18"/>
      <w:gridCol w:w="4500"/>
      <w:gridCol w:w="4680"/>
    </w:tblGrid>
    <w:tr w:rsidR="00DC4D2F" w14:paraId="496CA3BA" w14:textId="77777777" w:rsidTr="00BF0BC4">
      <w:tc>
        <w:tcPr>
          <w:tcW w:w="1818" w:type="dxa"/>
          <w:tcBorders>
            <w:bottom w:val="nil"/>
          </w:tcBorders>
          <w:vAlign w:val="bottom"/>
        </w:tcPr>
        <w:p w14:paraId="5333B442" w14:textId="211197DF" w:rsidR="00DC4D2F" w:rsidRDefault="00DC4D2F" w:rsidP="00E217C8">
          <w:pPr>
            <w:pStyle w:val="a6"/>
            <w:rPr>
              <w:rFonts w:ascii="Trebuchet MS" w:hAnsi="Trebuchet MS"/>
              <w:b/>
            </w:rPr>
          </w:pPr>
        </w:p>
      </w:tc>
      <w:tc>
        <w:tcPr>
          <w:tcW w:w="4500" w:type="dxa"/>
          <w:tcBorders>
            <w:bottom w:val="nil"/>
          </w:tcBorders>
          <w:vAlign w:val="bottom"/>
        </w:tcPr>
        <w:p w14:paraId="01971C33" w14:textId="4F0DE7C4" w:rsidR="00DC4D2F" w:rsidRPr="00B12402" w:rsidRDefault="00B12402" w:rsidP="00E217C8">
          <w:pPr>
            <w:pStyle w:val="a6"/>
            <w:rPr>
              <w:rFonts w:ascii="Trebuchet MS" w:hAnsi="Trebuchet MS"/>
              <w:lang w:val="ru-RU"/>
            </w:rPr>
          </w:pPr>
          <w:r w:rsidRPr="00B12402">
            <w:rPr>
              <w:rFonts w:ascii="Trebuchet MS" w:hAnsi="Trebuchet MS"/>
              <w:b/>
              <w:lang w:val="ru-RU"/>
            </w:rPr>
            <w:t>МГТУ им. Н. Э. Баумана СМ11-61Б</w:t>
          </w:r>
        </w:p>
        <w:p w14:paraId="2AC3612D" w14:textId="6F756774" w:rsidR="00DC4D2F" w:rsidRPr="00B12402" w:rsidRDefault="00DC4D2F" w:rsidP="00E217C8">
          <w:pPr>
            <w:pStyle w:val="a6"/>
            <w:rPr>
              <w:rFonts w:ascii="Trebuchet MS" w:hAnsi="Trebuchet MS"/>
              <w:lang w:val="ru-RU"/>
            </w:rPr>
          </w:pPr>
        </w:p>
      </w:tc>
      <w:tc>
        <w:tcPr>
          <w:tcW w:w="4680" w:type="dxa"/>
          <w:tcBorders>
            <w:bottom w:val="nil"/>
          </w:tcBorders>
          <w:vAlign w:val="bottom"/>
        </w:tcPr>
        <w:p w14:paraId="2473B8FA" w14:textId="143785AD" w:rsidR="00DC4D2F" w:rsidRDefault="00B12402" w:rsidP="00E217C8">
          <w:pPr>
            <w:pStyle w:val="a6"/>
            <w:jc w:val="right"/>
            <w:rPr>
              <w:rFonts w:ascii="Trebuchet MS" w:hAnsi="Trebuchet MS"/>
            </w:rPr>
          </w:pPr>
          <w:proofErr w:type="spellStart"/>
          <w:r>
            <w:rPr>
              <w:rFonts w:ascii="Trebuchet MS" w:hAnsi="Trebuchet MS"/>
            </w:rPr>
            <w:t>Шестаков</w:t>
          </w:r>
          <w:proofErr w:type="spellEnd"/>
          <w:r>
            <w:rPr>
              <w:rFonts w:ascii="Trebuchet MS" w:hAnsi="Trebuchet MS"/>
            </w:rPr>
            <w:t xml:space="preserve"> А. А, </w:t>
          </w:r>
        </w:p>
        <w:p w14:paraId="068C24CE" w14:textId="006440AB" w:rsidR="00DC4D2F" w:rsidRPr="003E4713" w:rsidRDefault="00B12402" w:rsidP="00F25CD7">
          <w:pPr>
            <w:pStyle w:val="a6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21.05.2020</w:t>
          </w:r>
        </w:p>
      </w:tc>
    </w:tr>
  </w:tbl>
  <w:p w14:paraId="67D1F132" w14:textId="77777777" w:rsidR="00DC4D2F" w:rsidRDefault="00DC4D2F" w:rsidP="00F25CD7">
    <w:pPr>
      <w:pStyle w:val="a6"/>
      <w:pBdr>
        <w:bottom w:val="single" w:sz="36" w:space="1" w:color="BFBFBF" w:themeColor="background1" w:themeShade="BF"/>
      </w:pBdr>
    </w:pPr>
  </w:p>
  <w:p w14:paraId="7C1EEC6B" w14:textId="77777777" w:rsidR="00DC4D2F" w:rsidRDefault="00DC4D2F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a"/>
      <w:tblW w:w="0" w:type="auto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1007"/>
    </w:tblGrid>
    <w:tr w:rsidR="00DC4D2F" w:rsidRPr="00B12402" w14:paraId="32169F84" w14:textId="77777777" w:rsidTr="00BF0BC4">
      <w:trPr>
        <w:trHeight w:val="1530"/>
      </w:trPr>
      <w:tc>
        <w:tcPr>
          <w:tcW w:w="11007" w:type="dxa"/>
          <w:tcBorders>
            <w:bottom w:val="nil"/>
          </w:tcBorders>
        </w:tcPr>
        <w:tbl>
          <w:tblPr>
            <w:tblW w:w="0" w:type="auto"/>
            <w:tblBorders>
              <w:bottom w:val="single" w:sz="48" w:space="0" w:color="A6A6A6" w:themeColor="background1" w:themeShade="A6"/>
            </w:tblBorders>
            <w:tblLayout w:type="fixed"/>
            <w:tblLook w:val="04A0" w:firstRow="1" w:lastRow="0" w:firstColumn="1" w:lastColumn="0" w:noHBand="0" w:noVBand="1"/>
          </w:tblPr>
          <w:tblGrid>
            <w:gridCol w:w="3361"/>
            <w:gridCol w:w="7470"/>
          </w:tblGrid>
          <w:tr w:rsidR="00DC4D2F" w:rsidRPr="00B12402" w14:paraId="16AE1FF0" w14:textId="77777777" w:rsidTr="00E76AFC">
            <w:trPr>
              <w:trHeight w:val="1530"/>
            </w:trPr>
            <w:tc>
              <w:tcPr>
                <w:tcW w:w="3361" w:type="dxa"/>
                <w:tcBorders>
                  <w:bottom w:val="nil"/>
                </w:tcBorders>
                <w:vAlign w:val="bottom"/>
              </w:tcPr>
              <w:p w14:paraId="75F2AE88" w14:textId="0432AA69" w:rsidR="00DC4D2F" w:rsidRPr="00B86860" w:rsidRDefault="00DC4D2F" w:rsidP="0004566C">
                <w:pPr>
                  <w:pStyle w:val="a6"/>
                  <w:tabs>
                    <w:tab w:val="clear" w:pos="4680"/>
                    <w:tab w:val="clear" w:pos="9360"/>
                    <w:tab w:val="center" w:pos="3163"/>
                    <w:tab w:val="right" w:pos="10633"/>
                  </w:tabs>
                  <w:ind w:left="-108"/>
                  <w:rPr>
                    <w:rFonts w:ascii="Trebuchet MS" w:hAnsi="Trebuchet MS"/>
                    <w:b/>
                  </w:rPr>
                </w:pPr>
              </w:p>
            </w:tc>
            <w:tc>
              <w:tcPr>
                <w:tcW w:w="7470" w:type="dxa"/>
                <w:tcBorders>
                  <w:bottom w:val="nil"/>
                </w:tcBorders>
                <w:vAlign w:val="bottom"/>
              </w:tcPr>
              <w:p w14:paraId="7A1E9296" w14:textId="33E3AD77" w:rsidR="00DC4D2F" w:rsidRPr="00B12402" w:rsidRDefault="00B12402" w:rsidP="00E217C8">
                <w:pPr>
                  <w:pStyle w:val="a6"/>
                  <w:rPr>
                    <w:rFonts w:ascii="Trebuchet MS" w:hAnsi="Trebuchet MS"/>
                    <w:lang w:val="ru-RU"/>
                  </w:rPr>
                </w:pPr>
                <w:r w:rsidRPr="00B12402">
                  <w:rPr>
                    <w:rFonts w:ascii="Trebuchet MS" w:hAnsi="Trebuchet MS"/>
                    <w:b/>
                    <w:lang w:val="ru-RU"/>
                  </w:rPr>
                  <w:t>МГТУ им. Н. Э. Баумана СМ11-61Б</w:t>
                </w:r>
              </w:p>
              <w:p w14:paraId="1F082632" w14:textId="1C93307E" w:rsidR="00DC4D2F" w:rsidRPr="00B12402" w:rsidRDefault="00DC4D2F" w:rsidP="00E217C8">
                <w:pPr>
                  <w:pStyle w:val="a6"/>
                  <w:rPr>
                    <w:lang w:val="ru-RU"/>
                  </w:rPr>
                </w:pPr>
              </w:p>
            </w:tc>
          </w:tr>
        </w:tbl>
        <w:p w14:paraId="310BF083" w14:textId="77777777" w:rsidR="00DC4D2F" w:rsidRPr="00B12402" w:rsidRDefault="00DC4D2F">
          <w:pPr>
            <w:rPr>
              <w:lang w:val="ru-RU"/>
            </w:rPr>
          </w:pPr>
        </w:p>
      </w:tc>
    </w:tr>
  </w:tbl>
  <w:p w14:paraId="28F26133" w14:textId="77777777" w:rsidR="00DC4D2F" w:rsidRPr="00B12402" w:rsidRDefault="00DC4D2F" w:rsidP="00F25CD7">
    <w:pPr>
      <w:pStyle w:val="a6"/>
      <w:pBdr>
        <w:bottom w:val="single" w:sz="36" w:space="1" w:color="BFBFBF" w:themeColor="background1" w:themeShade="BF"/>
      </w:pBdr>
      <w:rPr>
        <w:lang w:val="ru-RU"/>
      </w:rPr>
    </w:pPr>
  </w:p>
  <w:p w14:paraId="7587979F" w14:textId="77777777" w:rsidR="00DC4D2F" w:rsidRPr="00B12402" w:rsidRDefault="00DC4D2F">
    <w:pPr>
      <w:pStyle w:val="a6"/>
      <w:rPr>
        <w:lang w:val="ru-RU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12402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12402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CAA6B"/>
  <w15:docId w15:val="{A3FEC79F-D729-4105-8651-BC71FE33F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a3">
    <w:name w:val="Strong"/>
    <w:basedOn w:val="a0"/>
    <w:uiPriority w:val="22"/>
    <w:qFormat/>
    <w:rsid w:val="00BB5A1B"/>
    <w:rPr>
      <w:b/>
      <w:bCs/>
    </w:rPr>
  </w:style>
  <w:style w:type="paragraph" w:styleId="a4">
    <w:name w:val="No Spacing"/>
    <w:uiPriority w:val="1"/>
    <w:qFormat/>
    <w:rsid w:val="00BB5A1B"/>
    <w:pPr>
      <w:spacing w:after="0" w:line="240" w:lineRule="auto"/>
    </w:pPr>
  </w:style>
  <w:style w:type="paragraph" w:styleId="a5">
    <w:name w:val="TOC Heading"/>
    <w:basedOn w:val="1"/>
    <w:next w:val="a"/>
    <w:uiPriority w:val="39"/>
    <w:unhideWhenUsed/>
    <w:qFormat/>
    <w:rsid w:val="00BB5A1B"/>
    <w:pPr>
      <w:outlineLvl w:val="9"/>
    </w:pPr>
  </w:style>
  <w:style w:type="paragraph" w:styleId="a6">
    <w:name w:val="header"/>
    <w:basedOn w:val="a"/>
    <w:link w:val="a7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25CD7"/>
  </w:style>
  <w:style w:type="paragraph" w:styleId="a8">
    <w:name w:val="footer"/>
    <w:basedOn w:val="a"/>
    <w:link w:val="a9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25CD7"/>
  </w:style>
  <w:style w:type="table" w:styleId="aa">
    <w:name w:val="Table Grid"/>
    <w:basedOn w:val="a1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a1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3">
    <w:name w:val="Light List Accent 3"/>
    <w:basedOn w:val="a1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2">
    <w:name w:val="Light List Accent 2"/>
    <w:basedOn w:val="a1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0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ad">
    <w:name w:val="Hyperlink"/>
    <w:basedOn w:val="a0"/>
    <w:uiPriority w:val="99"/>
    <w:unhideWhenUsed/>
    <w:rsid w:val="00F801E6"/>
    <w:rPr>
      <w:color w:val="0000FF" w:themeColor="hyperlink"/>
      <w:u w:val="single"/>
    </w:rPr>
  </w:style>
  <w:style w:type="paragraph" w:styleId="ae">
    <w:name w:val="Document Map"/>
    <w:basedOn w:val="a"/>
    <w:link w:val="af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8">
    <w:name w:val="toc 8"/>
    <w:basedOn w:val="a"/>
    <w:next w:val="a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af">
    <w:name w:val="Схема документа Знак"/>
    <w:basedOn w:val="a0"/>
    <w:link w:val="ae"/>
    <w:uiPriority w:val="99"/>
    <w:semiHidden/>
    <w:rsid w:val="00FE0924"/>
    <w:rPr>
      <w:rFonts w:ascii="Tahoma" w:hAnsi="Tahoma" w:cs="Tahoma"/>
      <w:sz w:val="16"/>
      <w:szCs w:val="16"/>
    </w:rPr>
  </w:style>
  <w:style w:type="table" w:styleId="-4">
    <w:name w:val="Light List Accent 4"/>
    <w:basedOn w:val="a1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a1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1">
    <w:name w:val="Medium Grid 2 Accent 1"/>
    <w:basedOn w:val="a1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a1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6">
    <w:name w:val="Medium Grid 1 Accent 6"/>
    <w:basedOn w:val="a1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5">
    <w:name w:val="Light Shading Accent 5"/>
    <w:basedOn w:val="a1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40">
    <w:name w:val="Light Shading Accent 4"/>
    <w:basedOn w:val="a1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7EFCC4-814C-4CF7-8348-392077577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1</TotalTime>
  <Pages>13</Pages>
  <Words>884</Words>
  <Characters>5042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5915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Otto Schefer</dc:creator>
  <cp:lastModifiedBy>Otto</cp:lastModifiedBy>
  <cp:revision>1</cp:revision>
  <dcterms:created xsi:type="dcterms:W3CDTF">2020-05-21T17:10:00Z</dcterms:created>
  <dcterms:modified xsi:type="dcterms:W3CDTF">2020-05-21T17:12:00Z</dcterms:modified>
</cp:coreProperties>
</file>